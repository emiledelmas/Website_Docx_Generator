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etableauclaire"/>
        <w:tblpPr w:leftFromText="141" w:rightFromText="141" w:vertAnchor="text" w:horzAnchor="margin" w:tblpY="120"/>
        <w:tblW w:w="8485" w:type="dxa"/>
        <w:tblLook w:val="04A0" w:firstRow="1" w:lastRow="0" w:firstColumn="1" w:lastColumn="0" w:noHBand="0" w:noVBand="1"/>
      </w:tblPr>
      <w:tblGrid>
        <w:gridCol w:w="8485"/>
      </w:tblGrid>
      <w:tr w:rsidR="006023B9" w:rsidTr="006023B9">
        <w:trPr>
          <w:trHeight w:val="515"/>
        </w:trPr>
        <w:tc>
          <w:tcPr>
            <w:tcW w:w="8485" w:type="dxa"/>
          </w:tcPr>
          <w:p w:rsidR="006023B9" w:rsidRDefault="006023B9" w:rsidP="00EF6CFA">
            <w:pPr>
              <w:pStyle w:val="GrandTitre"/>
              <w:framePr w:hSpace="0" w:wrap="auto" w:vAnchor="margin" w:hAnchor="text" w:yAlign="inline"/>
            </w:pPr>
          </w:p>
        </w:tc>
      </w:tr>
    </w:tbl>
    <w:tbl>
      <w:tblPr>
        <w:tblStyle w:val="Grilledutableau"/>
        <w:tblpPr w:leftFromText="141" w:rightFromText="141" w:vertAnchor="page" w:horzAnchor="page" w:tblpX="10040" w:tblpY="278"/>
        <w:tblW w:w="0" w:type="auto"/>
        <w:tblLook w:val="04A0" w:firstRow="1" w:lastRow="0" w:firstColumn="1" w:lastColumn="0" w:noHBand="0" w:noVBand="1"/>
      </w:tblPr>
      <w:tblGrid>
        <w:gridCol w:w="783"/>
      </w:tblGrid>
      <w:tr w:rsidR="006023B9" w:rsidTr="006023B9">
        <w:trPr>
          <w:trHeight w:val="870"/>
        </w:trPr>
        <w:tc>
          <w:tcPr>
            <w:tcW w:w="783" w:type="dxa"/>
          </w:tcPr>
          <w:p w:rsidR="006023B9" w:rsidRPr="006023B9" w:rsidRDefault="006023B9" w:rsidP="00785C46">
            <w:pPr>
              <w:pStyle w:val="number"/>
              <w:framePr w:hSpace="0" w:wrap="auto" w:vAnchor="margin" w:hAnchor="text" w:xAlign="left" w:yAlign="inline"/>
            </w:pPr>
          </w:p>
        </w:tc>
      </w:tr>
    </w:tbl>
    <w:tbl>
      <w:tblPr>
        <w:tblStyle w:val="Grilledetableauclaire"/>
        <w:tblpPr w:leftFromText="141" w:rightFromText="141" w:vertAnchor="page" w:horzAnchor="page" w:tblpX="11300" w:tblpY="139"/>
        <w:tblW w:w="0" w:type="auto"/>
        <w:tblLook w:val="04A0" w:firstRow="1" w:lastRow="0" w:firstColumn="1" w:lastColumn="0" w:noHBand="0" w:noVBand="1"/>
      </w:tblPr>
      <w:tblGrid>
        <w:gridCol w:w="4874"/>
      </w:tblGrid>
      <w:tr w:rsidR="006023B9" w:rsidTr="00A0125F">
        <w:trPr>
          <w:trHeight w:val="1017"/>
        </w:trPr>
        <w:tc>
          <w:tcPr>
            <w:tcW w:w="4874" w:type="dxa"/>
            <w:tcBorders>
              <w:top w:val="single" w:sz="4" w:space="0" w:color="ED7D31" w:themeColor="accent2"/>
              <w:left w:val="single" w:sz="4" w:space="0" w:color="ED7D31" w:themeColor="accent2"/>
              <w:bottom w:val="single" w:sz="4" w:space="0" w:color="ED7D31" w:themeColor="accent2"/>
              <w:right w:val="single" w:sz="4" w:space="0" w:color="ED7D31" w:themeColor="accent2"/>
            </w:tcBorders>
          </w:tcPr>
          <w:p w:rsidR="006023B9" w:rsidRPr="00A0125F" w:rsidRDefault="006023B9" w:rsidP="006023B9">
            <w:pPr>
              <w:rPr>
                <w:b/>
              </w:rPr>
            </w:pPr>
            <w:r w:rsidRPr="00A0125F">
              <w:rPr>
                <w:b/>
              </w:rPr>
              <w:t xml:space="preserve">Problématique : </w:t>
            </w:r>
          </w:p>
          <w:p w:rsidR="006023B9" w:rsidRDefault="006023B9" w:rsidP="006023B9"/>
        </w:tc>
      </w:tr>
    </w:tbl>
    <w:p w:rsidR="00D57E4A" w:rsidRDefault="00D57E4A" w:rsidP="00D57E4A"/>
    <w:tbl>
      <w:tblPr>
        <w:tblStyle w:val="TableauGrille4"/>
        <w:tblpPr w:leftFromText="141" w:rightFromText="141" w:vertAnchor="text" w:horzAnchor="margin" w:tblpY="789"/>
        <w:tblW w:w="16515" w:type="dxa"/>
        <w:tblLook w:val="04A0" w:firstRow="1" w:lastRow="0" w:firstColumn="1" w:lastColumn="0" w:noHBand="0" w:noVBand="1"/>
      </w:tblPr>
      <w:tblGrid>
        <w:gridCol w:w="1862"/>
        <w:gridCol w:w="4442"/>
        <w:gridCol w:w="5014"/>
        <w:gridCol w:w="5197"/>
      </w:tblGrid>
      <w:tr w:rsidR="008E063A" w:rsidTr="00405D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8E063A" w:rsidRPr="00A74097" w:rsidRDefault="008E063A" w:rsidP="00D57E4A">
            <w:pPr>
              <w:rPr>
                <w:rFonts w:ascii="Bebas Neue" w:hAnsi="Bebas Neue"/>
                <w:b w:val="0"/>
              </w:rPr>
            </w:pPr>
          </w:p>
        </w:tc>
        <w:tc>
          <w:tcPr>
            <w:tcW w:w="4442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bas Neue" w:hAnsi="Bebas Neue"/>
                <w:b w:val="0"/>
                <w:sz w:val="56"/>
              </w:rPr>
            </w:pPr>
          </w:p>
        </w:tc>
        <w:tc>
          <w:tcPr>
            <w:tcW w:w="5014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</w:rPr>
            </w:pPr>
          </w:p>
        </w:tc>
        <w:tc>
          <w:tcPr>
            <w:tcW w:w="5197" w:type="dxa"/>
          </w:tcPr>
          <w:p w:rsidR="008E063A" w:rsidRPr="005B1937" w:rsidRDefault="008E063A" w:rsidP="00D57E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56"/>
              </w:rPr>
            </w:pPr>
          </w:p>
        </w:tc>
      </w:tr>
      <w:tr w:rsidR="00376E99" w:rsidTr="00405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376E99" w:rsidRPr="00046C25" w:rsidRDefault="00376E99" w:rsidP="00D57E4A">
            <w:pPr>
              <w:pStyle w:val="Titre1"/>
              <w:framePr w:hSpace="0" w:wrap="auto" w:vAnchor="margin" w:hAnchor="text" w:xAlign="left" w:yAlign="inline"/>
              <w:rPr>
                <w:b w:val="0"/>
                <w:sz w:val="40"/>
              </w:rPr>
            </w:pPr>
          </w:p>
        </w:tc>
        <w:tc>
          <w:tcPr>
            <w:tcW w:w="4442" w:type="dxa"/>
          </w:tcPr>
          <w:p w:rsidR="007C3355" w:rsidRPr="006955B7" w:rsidRDefault="007C3355" w:rsidP="006955B7">
            <w:pPr>
              <w:pStyle w:val="Stylessspoin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 w:val="0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5014" w:type="dxa"/>
          </w:tcPr>
          <w:p w:rsidR="00376E99" w:rsidRPr="004B400F" w:rsidRDefault="00376E99" w:rsidP="00D57E4A">
            <w:pPr>
              <w:pStyle w:val="titressparties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197" w:type="dxa"/>
          </w:tcPr>
          <w:p w:rsidR="00376E99" w:rsidRPr="00F41BF3" w:rsidRDefault="00376E99" w:rsidP="00D57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6E99" w:rsidTr="00405D31">
        <w:trPr>
          <w:trHeight w:val="3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376E99" w:rsidRPr="00046C25" w:rsidRDefault="00376E99" w:rsidP="00D57E4A">
            <w:pPr>
              <w:pStyle w:val="Titre1"/>
              <w:framePr w:hSpace="0" w:wrap="auto" w:vAnchor="margin" w:hAnchor="text" w:xAlign="left" w:yAlign="inline"/>
              <w:rPr>
                <w:b w:val="0"/>
              </w:rPr>
            </w:pPr>
          </w:p>
        </w:tc>
        <w:tc>
          <w:tcPr>
            <w:tcW w:w="4442" w:type="dxa"/>
          </w:tcPr>
          <w:p w:rsidR="00400E83" w:rsidRPr="00400E83" w:rsidRDefault="00400E83" w:rsidP="00D57E4A">
            <w:pPr>
              <w:tabs>
                <w:tab w:val="left" w:pos="15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8"/>
              </w:rPr>
            </w:pPr>
          </w:p>
        </w:tc>
        <w:tc>
          <w:tcPr>
            <w:tcW w:w="5014" w:type="dxa"/>
          </w:tcPr>
          <w:p w:rsidR="00376E99" w:rsidRPr="00376E99" w:rsidRDefault="00376E99" w:rsidP="00D57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5197" w:type="dxa"/>
          </w:tcPr>
          <w:p w:rsidR="00376E99" w:rsidRPr="00C9063F" w:rsidRDefault="00376E99" w:rsidP="00D57E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6E99" w:rsidTr="00405D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2" w:type="dxa"/>
          </w:tcPr>
          <w:p w:rsidR="00376E99" w:rsidRPr="00046C25" w:rsidRDefault="00376E99" w:rsidP="00D57E4A">
            <w:pPr>
              <w:pStyle w:val="Titre1"/>
              <w:framePr w:hSpace="0" w:wrap="auto" w:vAnchor="margin" w:hAnchor="text" w:xAlign="left" w:yAlign="inline"/>
              <w:rPr>
                <w:b w:val="0"/>
              </w:rPr>
            </w:pPr>
          </w:p>
        </w:tc>
        <w:tc>
          <w:tcPr>
            <w:tcW w:w="4442" w:type="dxa"/>
          </w:tcPr>
          <w:p w:rsidR="00400E83" w:rsidRPr="00400E83" w:rsidRDefault="00400E83" w:rsidP="00D57E4A">
            <w:pPr>
              <w:tabs>
                <w:tab w:val="left" w:pos="15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8"/>
              </w:rPr>
            </w:pPr>
          </w:p>
        </w:tc>
        <w:tc>
          <w:tcPr>
            <w:tcW w:w="5014" w:type="dxa"/>
          </w:tcPr>
          <w:p w:rsidR="00376E99" w:rsidRPr="00376E99" w:rsidRDefault="00376E99" w:rsidP="00D57E4A">
            <w:pPr>
              <w:tabs>
                <w:tab w:val="left" w:pos="150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8"/>
              </w:rPr>
            </w:pPr>
          </w:p>
        </w:tc>
        <w:tc>
          <w:tcPr>
            <w:tcW w:w="5197" w:type="dxa"/>
          </w:tcPr>
          <w:p w:rsidR="00376E99" w:rsidRPr="00376E99" w:rsidRDefault="00376E99" w:rsidP="00D57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i/>
              </w:rPr>
            </w:pPr>
          </w:p>
        </w:tc>
      </w:tr>
    </w:tbl>
    <w:tbl>
      <w:tblPr>
        <w:tblStyle w:val="Grilledetableauclaire"/>
        <w:tblpPr w:leftFromText="141" w:rightFromText="141" w:vertAnchor="page" w:horzAnchor="margin" w:tblpY="837"/>
        <w:tblW w:w="0" w:type="auto"/>
        <w:tblLook w:val="04A0" w:firstRow="1" w:lastRow="0" w:firstColumn="1" w:lastColumn="0" w:noHBand="0" w:noVBand="1"/>
      </w:tblPr>
      <w:tblGrid>
        <w:gridCol w:w="1711"/>
      </w:tblGrid>
      <w:tr w:rsidR="006023B9" w:rsidTr="006B4180">
        <w:trPr>
          <w:trHeight w:val="433"/>
        </w:trPr>
        <w:tc>
          <w:tcPr>
            <w:tcW w:w="171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</w:tcPr>
          <w:p w:rsidR="006023B9" w:rsidRPr="00785C46" w:rsidRDefault="006023B9" w:rsidP="00785C46">
            <w:pPr>
              <w:pStyle w:val="auteur"/>
              <w:framePr w:hSpace="0" w:wrap="auto" w:vAnchor="margin" w:hAnchor="text" w:yAlign="inline"/>
              <w:rPr>
                <w:rStyle w:val="lev"/>
                <w:b/>
              </w:rPr>
            </w:pPr>
            <w:r w:rsidRPr="006023B9">
              <w:t xml:space="preserve"> </w:t>
            </w:r>
          </w:p>
        </w:tc>
      </w:tr>
    </w:tbl>
    <w:p w:rsidR="00405D31" w:rsidRDefault="00405D31" w:rsidP="002713D9">
      <w:pPr>
        <w:tabs>
          <w:tab w:val="left" w:pos="8753"/>
        </w:tabs>
        <w:rPr>
          <w:sz w:val="28"/>
        </w:rPr>
      </w:pPr>
    </w:p>
    <w:p w:rsidR="002713D9" w:rsidRPr="00F103D8" w:rsidRDefault="00405D31" w:rsidP="002713D9">
      <w:pPr>
        <w:tabs>
          <w:tab w:val="left" w:pos="8753"/>
        </w:tabs>
        <w:rPr>
          <w:sz w:val="28"/>
        </w:rPr>
      </w:pPr>
      <w:r>
        <w:rPr>
          <w:rFonts w:eastAsia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0">
                <wp:simplePos x="0" y="0"/>
                <wp:positionH relativeFrom="column">
                  <wp:posOffset>-102235</wp:posOffset>
                </wp:positionH>
                <wp:positionV relativeFrom="page">
                  <wp:posOffset>19050</wp:posOffset>
                </wp:positionV>
                <wp:extent cx="3124200" cy="438785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38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>
                            <w:bookmarkStart w:id="1" w:name="_Hlk7642139"/>
                            <w:r w:rsidRPr="00E51E07">
                              <w:rPr>
                                <w:sz w:val="28"/>
                              </w:rPr>
                              <w:t>Plan et analyse supplémentaire</w:t>
                            </w:r>
                            <w:bookmarkEnd w:id="1"/>
                            <w:r>
                              <w:rPr>
                                <w:sz w:val="28"/>
                              </w:rPr>
                              <w:t xml:space="preserve">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-8.05pt;margin-top:1.5pt;width:246pt;height: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" o:allowoverlap="f" fillcolor="white [3201]" stroked="f" strokeweight=".5pt">
                <v:textbox>
                  <w:txbxContent>
                    <w:p w:rsidR="000D6FCD" w:rsidRDefault="000D6FCD">
                      <w:bookmarkStart w:id="2" w:name="_Hlk7642139"/>
                      <w:r w:rsidRPr="00E51E07">
                        <w:rPr>
                          <w:sz w:val="28"/>
                        </w:rPr>
                        <w:t>Plan et analyse supplémentaire</w:t>
                      </w:r>
                      <w:bookmarkEnd w:id="2"/>
                      <w:r>
                        <w:rPr>
                          <w:sz w:val="28"/>
                        </w:rPr>
                        <w:t xml:space="preserve">                                            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A4C0B">
        <w:rPr>
          <w:rFonts w:ascii="DINPro-Medium" w:hAnsi="DINPro-Medium" w:cstheme="minorHAnsi"/>
          <w:noProof/>
          <w:color w:val="5B9BD5" w:themeColor="accent5"/>
          <w:sz w:val="1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481F6B" wp14:editId="00EA092B">
                <wp:simplePos x="0" y="0"/>
                <wp:positionH relativeFrom="column">
                  <wp:posOffset>5029933</wp:posOffset>
                </wp:positionH>
                <wp:positionV relativeFrom="paragraph">
                  <wp:posOffset>-99842</wp:posOffset>
                </wp:positionV>
                <wp:extent cx="0" cy="7688912"/>
                <wp:effectExtent l="0" t="0" r="38100" b="2667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88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D6B797" id="Connecteur droit 12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05pt,-7.85pt" to="396.05pt,5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A4C0B"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6FC72C" wp14:editId="1E38B303">
                <wp:simplePos x="0" y="0"/>
                <wp:positionH relativeFrom="column">
                  <wp:posOffset>5217844</wp:posOffset>
                </wp:positionH>
                <wp:positionV relativeFrom="paragraph">
                  <wp:posOffset>235634</wp:posOffset>
                </wp:positionV>
                <wp:extent cx="2655625" cy="0"/>
                <wp:effectExtent l="0" t="0" r="0" b="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A48F56" id="Connecteur droit 7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0.85pt,18.55pt" to="619.9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2A4C0B"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112D95" wp14:editId="080E64B1">
                <wp:simplePos x="0" y="0"/>
                <wp:positionH relativeFrom="column">
                  <wp:posOffset>5050058</wp:posOffset>
                </wp:positionH>
                <wp:positionV relativeFrom="paragraph">
                  <wp:posOffset>-72829</wp:posOffset>
                </wp:positionV>
                <wp:extent cx="3124200" cy="43815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 w:rsidP="000D6FCD">
                            <w:r>
                              <w:rPr>
                                <w:sz w:val="28"/>
                              </w:rPr>
                              <w:t>Repères historiques et biographiques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12D95" id="Zone de texte 6" o:spid="_x0000_s1027" type="#_x0000_t202" style="position:absolute;margin-left:397.65pt;margin-top:-5.75pt;width:246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" filled="f" stroked="f" strokeweight=".5pt">
                <v:textbox>
                  <w:txbxContent>
                    <w:p w:rsidR="000D6FCD" w:rsidRDefault="000D6FCD" w:rsidP="000D6FCD">
                      <w:r>
                        <w:rPr>
                          <w:sz w:val="28"/>
                        </w:rPr>
                        <w:t>Repères historiques et biographiques </w:t>
                      </w:r>
                    </w:p>
                  </w:txbxContent>
                </v:textbox>
              </v:shape>
            </w:pict>
          </mc:Fallback>
        </mc:AlternateContent>
      </w:r>
      <w:r w:rsidR="002A4C0B"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86C9A" wp14:editId="376B2AFC">
                <wp:simplePos x="0" y="0"/>
                <wp:positionH relativeFrom="column">
                  <wp:posOffset>-176579</wp:posOffset>
                </wp:positionH>
                <wp:positionV relativeFrom="paragraph">
                  <wp:posOffset>239981</wp:posOffset>
                </wp:positionV>
                <wp:extent cx="2655625" cy="0"/>
                <wp:effectExtent l="0" t="0" r="0" b="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5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5A9CFF" id="Connecteur droit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9pt,18.9pt" to="195.2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12"/>
        <w:tblW w:w="0" w:type="auto"/>
        <w:tblLook w:val="04A0" w:firstRow="1" w:lastRow="0" w:firstColumn="1" w:lastColumn="0" w:noHBand="0" w:noVBand="1"/>
      </w:tblPr>
      <w:tblGrid>
        <w:gridCol w:w="7741"/>
      </w:tblGrid>
      <w:tr w:rsidR="006023B9" w:rsidTr="0006200D">
        <w:trPr>
          <w:divId w:val="1225676654"/>
          <w:cantSplit/>
          <w:trHeight w:val="8853"/>
        </w:trPr>
        <w:tc>
          <w:tcPr>
            <w:tcW w:w="77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</w:tcPr>
          <w:p w:rsidR="006023B9" w:rsidRPr="006B307C" w:rsidRDefault="006023B9" w:rsidP="00463250">
            <w:pPr>
              <w:rPr>
                <w:rFonts w:ascii="DINPro-Medium" w:hAnsi="DINPro-Medium" w:cstheme="minorHAnsi"/>
                <w:sz w:val="16"/>
              </w:rPr>
            </w:pPr>
          </w:p>
          <w:p w:rsidR="00D30CB2" w:rsidRDefault="006023B9" w:rsidP="00D30CB2">
            <w:pPr>
              <w:pStyle w:val="planP"/>
              <w:framePr w:hSpace="0" w:wrap="auto" w:vAnchor="margin" w:hAnchor="text" w:yAlign="inline"/>
              <w:rPr>
                <w:sz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DDD995B" wp14:editId="49512262">
                      <wp:simplePos x="0" y="0"/>
                      <wp:positionH relativeFrom="column">
                        <wp:posOffset>1514328</wp:posOffset>
                      </wp:positionH>
                      <wp:positionV relativeFrom="paragraph">
                        <wp:posOffset>4440653</wp:posOffset>
                      </wp:positionV>
                      <wp:extent cx="2771775" cy="1730375"/>
                      <wp:effectExtent l="0" t="0" r="28575" b="22225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71775" cy="17303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D6FCD" w:rsidRPr="00E55F9E" w:rsidRDefault="000D6FCD" w:rsidP="000D6FCD">
                                  <w:pPr>
                                    <w:rPr>
                                      <w:rFonts w:ascii="DINPro-Medium" w:hAnsi="DINPro-Medium"/>
                                      <w:u w:val="single"/>
                                    </w:rPr>
                                  </w:pPr>
                                  <w:r w:rsidRPr="00E55F9E">
                                    <w:rPr>
                                      <w:rFonts w:ascii="DINPro-Medium" w:hAnsi="DINPro-Medium"/>
                                      <w:u w:val="single"/>
                                    </w:rPr>
                                    <w:t>Idée d’ouverture :</w:t>
                                  </w:r>
                                </w:p>
                                <w:p w:rsidR="000D6FCD" w:rsidRDefault="000D6FCD" w:rsidP="000D6FCD">
                                  <w:pPr>
                                    <w:spacing w:after="0"/>
                                    <w:rPr>
                                      <w:rFonts w:ascii="DINPro-Medium" w:hAnsi="DINPro-Medium"/>
                                    </w:rPr>
                                  </w:pPr>
                                  <w:r>
                                    <w:rPr>
                                      <w:rFonts w:ascii="DINPro-Medium" w:hAnsi="DINPro-Medium"/>
                                    </w:rPr>
                                    <w:t xml:space="preserve">• </w:t>
                                  </w:r>
                                </w:p>
                                <w:p w:rsidR="000D6FCD" w:rsidRPr="008F529D" w:rsidRDefault="000D6FCD" w:rsidP="000D6FCD">
                                  <w:pPr>
                                    <w:pStyle w:val="Paragraphedeliste"/>
                                    <w:numPr>
                                      <w:ilvl w:val="0"/>
                                      <w:numId w:val="18"/>
                                    </w:numPr>
                                    <w:spacing w:after="0"/>
                                    <w:rPr>
                                      <w:rFonts w:ascii="DINPro-Medium" w:hAnsi="DINPro-Medium"/>
                                    </w:rPr>
                                  </w:pPr>
                                  <w:r w:rsidRPr="006D765F">
                                    <w:rPr>
                                      <w:rFonts w:ascii="DINPro-Medium" w:hAnsi="DINPro-Medium"/>
                                      <w:i/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DD995B" id="Zone de texte 21" o:spid="_x0000_s1028" type="#_x0000_t202" style="position:absolute;margin-left:119.25pt;margin-top:349.65pt;width:218.25pt;height:13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" fillcolor="white [3201]" strokecolor="#70ad47 [3209]" strokeweight="1pt">
                      <v:textbox>
                        <w:txbxContent>
                          <w:p w:rsidR="000D6FCD" w:rsidRPr="00E55F9E" w:rsidRDefault="000D6FCD" w:rsidP="000D6FCD">
                            <w:pPr>
                              <w:rPr>
                                <w:rFonts w:ascii="DINPro-Medium" w:hAnsi="DINPro-Medium"/>
                                <w:u w:val="single"/>
                              </w:rPr>
                            </w:pPr>
                            <w:r w:rsidRPr="00E55F9E">
                              <w:rPr>
                                <w:rFonts w:ascii="DINPro-Medium" w:hAnsi="DINPro-Medium"/>
                                <w:u w:val="single"/>
                              </w:rPr>
                              <w:t>Idée d’ouverture :</w:t>
                            </w:r>
                          </w:p>
                          <w:p w:rsidR="000D6FCD" w:rsidRDefault="000D6FCD" w:rsidP="000D6FCD">
                            <w:pPr>
                              <w:spacing w:after="0"/>
                              <w:rPr>
                                <w:rFonts w:ascii="DINPro-Medium" w:hAnsi="DINPro-Medium"/>
                              </w:rPr>
                            </w:pPr>
                            <w:r>
                              <w:rPr>
                                <w:rFonts w:ascii="DINPro-Medium" w:hAnsi="DINPro-Medium"/>
                              </w:rPr>
                              <w:t xml:space="preserve">• </w:t>
                            </w:r>
                          </w:p>
                          <w:p w:rsidR="000D6FCD" w:rsidRPr="008F529D" w:rsidRDefault="000D6FCD" w:rsidP="000D6FC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/>
                              <w:rPr>
                                <w:rFonts w:ascii="DINPro-Medium" w:hAnsi="DINPro-Medium"/>
                              </w:rPr>
                            </w:pPr>
                            <w:r w:rsidRPr="006D765F">
                              <w:rPr>
                                <w:rFonts w:ascii="DINPro-Medium" w:hAnsi="DINPro-Medium"/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tbl>
      <w:tblPr>
        <w:tblStyle w:val="Grilledutableau"/>
        <w:tblpPr w:leftFromText="142" w:rightFromText="142" w:vertAnchor="page" w:horzAnchor="page" w:tblpX="8311" w:tblpY="736"/>
        <w:tblOverlap w:val="never"/>
        <w:tblW w:w="0" w:type="auto"/>
        <w:tblLook w:val="04A0" w:firstRow="1" w:lastRow="0" w:firstColumn="1" w:lastColumn="0" w:noHBand="0" w:noVBand="1"/>
      </w:tblPr>
      <w:tblGrid>
        <w:gridCol w:w="4871"/>
      </w:tblGrid>
      <w:tr w:rsidR="00F56BA0" w:rsidTr="00C112B7">
        <w:trPr>
          <w:divId w:val="1225676654"/>
          <w:trHeight w:val="4017"/>
        </w:trPr>
        <w:tc>
          <w:tcPr>
            <w:tcW w:w="4871" w:type="dxa"/>
          </w:tcPr>
          <w:p w:rsidR="008A15C7" w:rsidRDefault="004A4B18" w:rsidP="00F56BA0">
            <w:pPr>
              <w:tabs>
                <w:tab w:val="left" w:pos="8753"/>
              </w:tabs>
              <w:rPr>
                <w:sz w:val="28"/>
              </w:rPr>
            </w:pPr>
            <w:r>
              <w:rPr>
                <w:sz w:val="28"/>
              </w:rPr>
              <w:t xml:space="preserve">                                                                            </w:t>
            </w:r>
          </w:p>
        </w:tc>
      </w:tr>
    </w:tbl>
    <w:tbl>
      <w:tblPr>
        <w:tblStyle w:val="Grilledutableau"/>
        <w:tblpPr w:leftFromText="142" w:rightFromText="142" w:vertAnchor="page" w:horzAnchor="page" w:tblpX="14102" w:tblpY="721"/>
        <w:tblOverlap w:val="never"/>
        <w:tblW w:w="0" w:type="auto"/>
        <w:tblLook w:val="04A0" w:firstRow="1" w:lastRow="0" w:firstColumn="1" w:lastColumn="0" w:noHBand="0" w:noVBand="1"/>
      </w:tblPr>
      <w:tblGrid>
        <w:gridCol w:w="1739"/>
      </w:tblGrid>
      <w:tr w:rsidR="00F56BA0" w:rsidTr="00405D31">
        <w:trPr>
          <w:divId w:val="1225676654"/>
          <w:trHeight w:val="2544"/>
        </w:trPr>
        <w:tc>
          <w:tcPr>
            <w:tcW w:w="17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F56BA0" w:rsidRDefault="00F56BA0" w:rsidP="00405D31">
            <w:pPr>
              <w:tabs>
                <w:tab w:val="left" w:pos="8753"/>
              </w:tabs>
              <w:rPr>
                <w:sz w:val="28"/>
              </w:rPr>
            </w:pPr>
          </w:p>
        </w:tc>
      </w:tr>
    </w:tbl>
    <w:p w:rsidR="006023B9" w:rsidRPr="00F103D8" w:rsidRDefault="006023B9" w:rsidP="000D6FCD">
      <w:pPr>
        <w:tabs>
          <w:tab w:val="left" w:pos="8753"/>
        </w:tabs>
        <w:divId w:val="1225676654"/>
        <w:rPr>
          <w:sz w:val="28"/>
        </w:rPr>
      </w:pPr>
    </w:p>
    <w:p w:rsidR="000D6FCD" w:rsidRPr="00F103D8" w:rsidRDefault="000D6FCD" w:rsidP="000D6FCD">
      <w:pPr>
        <w:tabs>
          <w:tab w:val="left" w:pos="8753"/>
        </w:tabs>
        <w:divId w:val="1225676654"/>
        <w:rPr>
          <w:sz w:val="28"/>
        </w:rPr>
      </w:pPr>
    </w:p>
    <w:p w:rsidR="000D6FCD" w:rsidRPr="002713D9" w:rsidRDefault="000D6FCD" w:rsidP="000D6FCD">
      <w:pPr>
        <w:tabs>
          <w:tab w:val="left" w:pos="8753"/>
        </w:tabs>
        <w:divId w:val="1225676654"/>
        <w:rPr>
          <w:sz w:val="28"/>
        </w:rPr>
      </w:pPr>
    </w:p>
    <w:p w:rsidR="000D6FCD" w:rsidRDefault="000D6FCD" w:rsidP="000D6FCD">
      <w:pPr>
        <w:divId w:val="1225676654"/>
        <w:rPr>
          <w:rFonts w:eastAsia="Times New Roman"/>
          <w:sz w:val="24"/>
          <w:szCs w:val="24"/>
        </w:rPr>
      </w:pPr>
    </w:p>
    <w:p w:rsidR="000D6FCD" w:rsidRPr="00DC565B" w:rsidRDefault="000D6FCD" w:rsidP="000D6FCD">
      <w:pPr>
        <w:divId w:val="1225676654"/>
        <w:rPr>
          <w:rFonts w:eastAsia="Times New Roman"/>
          <w:sz w:val="24"/>
          <w:szCs w:val="24"/>
        </w:rPr>
      </w:pPr>
    </w:p>
    <w:tbl>
      <w:tblPr>
        <w:tblStyle w:val="Grilledutableau"/>
        <w:tblpPr w:leftFromText="141" w:rightFromText="141" w:vertAnchor="text" w:horzAnchor="margin" w:tblpXSpec="right" w:tblpY="389"/>
        <w:tblW w:w="0" w:type="auto"/>
        <w:tblLook w:val="04A0" w:firstRow="1" w:lastRow="0" w:firstColumn="1" w:lastColumn="0" w:noHBand="0" w:noVBand="1"/>
      </w:tblPr>
      <w:tblGrid>
        <w:gridCol w:w="3134"/>
      </w:tblGrid>
      <w:tr w:rsidR="00F56BA0" w:rsidTr="00F56BA0">
        <w:trPr>
          <w:divId w:val="1225676654"/>
          <w:trHeight w:val="687"/>
        </w:trPr>
        <w:tc>
          <w:tcPr>
            <w:tcW w:w="3134" w:type="dxa"/>
          </w:tcPr>
          <w:p w:rsidR="00F56BA0" w:rsidRDefault="00F56BA0" w:rsidP="00F56BA0">
            <w:pPr>
              <w:tabs>
                <w:tab w:val="left" w:pos="8753"/>
              </w:tabs>
              <w:rPr>
                <w:sz w:val="28"/>
              </w:rPr>
            </w:pPr>
          </w:p>
        </w:tc>
      </w:tr>
    </w:tbl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</w:p>
    <w:p w:rsidR="000D6FCD" w:rsidRPr="003F42D4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tbl>
      <w:tblPr>
        <w:tblStyle w:val="Grilledutableau"/>
        <w:tblpPr w:leftFromText="142" w:rightFromText="142" w:vertAnchor="page" w:horzAnchor="margin" w:tblpXSpec="right" w:tblpY="5326"/>
        <w:tblOverlap w:val="never"/>
        <w:tblW w:w="0" w:type="auto"/>
        <w:tblLook w:val="04A0" w:firstRow="1" w:lastRow="0" w:firstColumn="1" w:lastColumn="0" w:noHBand="0" w:noVBand="1"/>
      </w:tblPr>
      <w:tblGrid>
        <w:gridCol w:w="8369"/>
      </w:tblGrid>
      <w:tr w:rsidR="0006200D" w:rsidTr="0006200D">
        <w:trPr>
          <w:divId w:val="1225676654"/>
          <w:trHeight w:val="2066"/>
        </w:trPr>
        <w:tc>
          <w:tcPr>
            <w:tcW w:w="8369" w:type="dxa"/>
          </w:tcPr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</w:tc>
      </w:tr>
    </w:tbl>
    <w:p w:rsidR="0006200D" w:rsidRDefault="0006200D" w:rsidP="00F56BA0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  <w:r>
        <w:rPr>
          <w:rFonts w:ascii="DINPro-Medium" w:hAnsi="DINPro-Medium" w:cstheme="minorHAnsi"/>
          <w:noProof/>
          <w:color w:val="5B9BD5" w:themeColor="accent5"/>
          <w:sz w:val="1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A0D9C6" wp14:editId="5DCF6867">
                <wp:simplePos x="0" y="0"/>
                <wp:positionH relativeFrom="column">
                  <wp:posOffset>5045710</wp:posOffset>
                </wp:positionH>
                <wp:positionV relativeFrom="paragraph">
                  <wp:posOffset>2292350</wp:posOffset>
                </wp:positionV>
                <wp:extent cx="4429125" cy="6477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91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D6FCD" w:rsidRDefault="000D6FCD" w:rsidP="000D6FCD">
                            <w:r>
                              <w:rPr>
                                <w:sz w:val="28"/>
                              </w:rPr>
                              <w:t>Lexique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0D9C6" id="Zone de texte 32" o:spid="_x0000_s1029" type="#_x0000_t202" style="position:absolute;margin-left:397.3pt;margin-top:180.5pt;width:348.75pt;height:5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" filled="f" stroked="f" strokeweight=".5pt">
                <v:textbox>
                  <w:txbxContent>
                    <w:p w:rsidR="000D6FCD" w:rsidRDefault="000D6FCD" w:rsidP="000D6FCD">
                      <w:r>
                        <w:rPr>
                          <w:sz w:val="28"/>
                        </w:rPr>
                        <w:t>Lexique 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Pro-Medium" w:hAnsi="DINPro-Medium" w:cstheme="minorHAnsi"/>
          <w:noProof/>
          <w:color w:val="FF0000"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531B3" wp14:editId="0BB08AA7">
                <wp:simplePos x="0" y="0"/>
                <wp:positionH relativeFrom="column">
                  <wp:posOffset>5050790</wp:posOffset>
                </wp:positionH>
                <wp:positionV relativeFrom="paragraph">
                  <wp:posOffset>2301240</wp:posOffset>
                </wp:positionV>
                <wp:extent cx="5543550" cy="0"/>
                <wp:effectExtent l="0" t="0" r="0" b="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E03CAB" id="Connecteur droit 3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7.7pt,181.2pt" to="834.2pt,1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6200D" w:rsidRDefault="0006200D" w:rsidP="00F56BA0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3EE6E" wp14:editId="0D9EA990">
                <wp:simplePos x="0" y="0"/>
                <wp:positionH relativeFrom="column">
                  <wp:posOffset>5050790</wp:posOffset>
                </wp:positionH>
                <wp:positionV relativeFrom="paragraph">
                  <wp:posOffset>235585</wp:posOffset>
                </wp:positionV>
                <wp:extent cx="5343525" cy="1377950"/>
                <wp:effectExtent l="0" t="0" r="28575" b="1270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1377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6FCD" w:rsidRPr="00E55F9E" w:rsidRDefault="000D6FCD" w:rsidP="000D6F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3EE6E" id="Zone de texte 34" o:spid="_x0000_s1030" type="#_x0000_t202" style="position:absolute;margin-left:397.7pt;margin-top:18.55pt;width:420.75pt;height:10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" fillcolor="white [3201]" strokeweight=".5pt">
                <v:textbox>
                  <w:txbxContent>
                    <w:p w:rsidR="000D6FCD" w:rsidRPr="00E55F9E" w:rsidRDefault="000D6FCD" w:rsidP="000D6FCD"/>
                  </w:txbxContent>
                </v:textbox>
              </v:shape>
            </w:pict>
          </mc:Fallback>
        </mc:AlternateContent>
      </w:r>
      <w:r w:rsidRPr="00E51E07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DBA440" wp14:editId="7738E1CB">
                <wp:simplePos x="0" y="0"/>
                <wp:positionH relativeFrom="column">
                  <wp:posOffset>5055235</wp:posOffset>
                </wp:positionH>
                <wp:positionV relativeFrom="paragraph">
                  <wp:posOffset>99060</wp:posOffset>
                </wp:positionV>
                <wp:extent cx="775259" cy="0"/>
                <wp:effectExtent l="0" t="0" r="0" b="0"/>
                <wp:wrapNone/>
                <wp:docPr id="33" name="Connecteur droi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2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EDDA18" id="Connecteur droit 33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98.05pt,7.8pt" to="459.1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6200D" w:rsidRDefault="0006200D" w:rsidP="00F56BA0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</w:p>
    <w:tbl>
      <w:tblPr>
        <w:tblStyle w:val="Grilledutableau"/>
        <w:tblpPr w:leftFromText="142" w:rightFromText="142" w:vertAnchor="page" w:horzAnchor="margin" w:tblpXSpec="right" w:tblpY="7548"/>
        <w:tblOverlap w:val="never"/>
        <w:tblW w:w="0" w:type="auto"/>
        <w:tblLook w:val="04A0" w:firstRow="1" w:lastRow="0" w:firstColumn="1" w:lastColumn="0" w:noHBand="0" w:noVBand="1"/>
      </w:tblPr>
      <w:tblGrid>
        <w:gridCol w:w="8351"/>
      </w:tblGrid>
      <w:tr w:rsidR="0006200D" w:rsidTr="0006200D">
        <w:trPr>
          <w:divId w:val="1225676654"/>
          <w:trHeight w:val="784"/>
        </w:trPr>
        <w:tc>
          <w:tcPr>
            <w:tcW w:w="8351" w:type="dxa"/>
          </w:tcPr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  <w:p w:rsidR="0006200D" w:rsidRDefault="0006200D" w:rsidP="0006200D">
            <w:pPr>
              <w:tabs>
                <w:tab w:val="left" w:pos="8753"/>
              </w:tabs>
              <w:rPr>
                <w:sz w:val="28"/>
              </w:rPr>
            </w:pPr>
          </w:p>
        </w:tc>
      </w:tr>
    </w:tbl>
    <w:p w:rsidR="0006200D" w:rsidRPr="00F56BA0" w:rsidRDefault="0006200D" w:rsidP="00F56BA0">
      <w:pPr>
        <w:tabs>
          <w:tab w:val="left" w:pos="9240"/>
        </w:tabs>
        <w:divId w:val="1225676654"/>
        <w:rPr>
          <w:rFonts w:ascii="DINPro-Medium" w:hAnsi="DINPro-Medium" w:cstheme="minorHAnsi"/>
          <w:color w:val="FF0000"/>
          <w:sz w:val="24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Pr="003F42D4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0D6FCD" w:rsidRDefault="000D6FCD" w:rsidP="000D6FCD">
      <w:pPr>
        <w:divId w:val="1225676654"/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DC565B" w:rsidRDefault="00DC565B" w:rsidP="000D6FCD">
      <w:pPr>
        <w:tabs>
          <w:tab w:val="left" w:pos="708"/>
          <w:tab w:val="center" w:pos="8243"/>
        </w:tabs>
        <w:divId w:val="1225676654"/>
        <w:rPr>
          <w:rFonts w:eastAsia="Times New Roman"/>
          <w:sz w:val="24"/>
          <w:szCs w:val="24"/>
        </w:rPr>
      </w:pPr>
    </w:p>
    <w:p w:rsidR="00DC565B" w:rsidRPr="00DC565B" w:rsidRDefault="00DC565B" w:rsidP="00DC565B">
      <w:pPr>
        <w:divId w:val="1225676654"/>
        <w:rPr>
          <w:rFonts w:eastAsia="Times New Roman"/>
          <w:sz w:val="24"/>
          <w:szCs w:val="24"/>
        </w:rPr>
      </w:pPr>
    </w:p>
    <w:p w:rsidR="000D6FCD" w:rsidRPr="006B307C" w:rsidRDefault="000D6FCD" w:rsidP="000D6FCD">
      <w:pPr>
        <w:rPr>
          <w:rFonts w:ascii="DINPro-Medium" w:hAnsi="DINPro-Medium" w:cstheme="minorHAnsi"/>
          <w:sz w:val="16"/>
        </w:rPr>
      </w:pPr>
    </w:p>
    <w:p w:rsidR="00DC565B" w:rsidRDefault="00DC565B" w:rsidP="00540085">
      <w:pPr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p w:rsidR="00DC565B" w:rsidRDefault="00DC565B" w:rsidP="00540085">
      <w:pPr>
        <w:rPr>
          <w:rFonts w:ascii="DINPro-Medium" w:hAnsi="DINPro-Medium" w:cstheme="minorHAnsi"/>
          <w:color w:val="FF0000"/>
          <w:sz w:val="24"/>
          <w:u w:val="single"/>
        </w:rPr>
      </w:pPr>
    </w:p>
    <w:p w:rsidR="00DC565B" w:rsidRDefault="00DC565B" w:rsidP="00540085">
      <w:pPr>
        <w:rPr>
          <w:rFonts w:ascii="DINPro-Medium" w:hAnsi="DINPro-Medium" w:cstheme="minorHAnsi"/>
          <w:color w:val="5B9BD5" w:themeColor="accent5"/>
          <w:sz w:val="18"/>
          <w:u w:val="single"/>
        </w:rPr>
      </w:pPr>
    </w:p>
    <w:sectPr w:rsidR="00DC565B" w:rsidSect="009F4D0A">
      <w:pgSz w:w="16838" w:h="11906" w:orient="landscape"/>
      <w:pgMar w:top="181" w:right="176" w:bottom="187" w:left="176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B5A" w:rsidRDefault="00FC6B5A" w:rsidP="009F4D0A">
      <w:pPr>
        <w:spacing w:after="0" w:line="240" w:lineRule="auto"/>
      </w:pPr>
      <w:r>
        <w:separator/>
      </w:r>
    </w:p>
  </w:endnote>
  <w:endnote w:type="continuationSeparator" w:id="0">
    <w:p w:rsidR="00FC6B5A" w:rsidRDefault="00FC6B5A" w:rsidP="009F4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NPro-Medium">
    <w:panose1 w:val="02000503030000020004"/>
    <w:charset w:val="00"/>
    <w:family w:val="modern"/>
    <w:notTrueType/>
    <w:pitch w:val="variable"/>
    <w:sig w:usb0="800002AF" w:usb1="4000206A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E714062-0C5D-40C7-BCDE-44B810A16F7F}"/>
    <w:embedBold r:id="rId2" w:fontKey="{5D9B28E0-9E33-4E60-BCFA-384FCFA3EB56}"/>
    <w:embedItalic r:id="rId3" w:fontKey="{1A02C05E-AADC-4161-ADF9-F176D51E86DD}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4" w:fontKey="{42317D34-E8F9-4DE1-AD95-0E5864AE4A09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1E2E5990-25C8-4BF2-9ADF-D8B190EE8A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B5A" w:rsidRDefault="00FC6B5A" w:rsidP="009F4D0A">
      <w:pPr>
        <w:spacing w:after="0" w:line="240" w:lineRule="auto"/>
      </w:pPr>
      <w:r>
        <w:separator/>
      </w:r>
    </w:p>
  </w:footnote>
  <w:footnote w:type="continuationSeparator" w:id="0">
    <w:p w:rsidR="00FC6B5A" w:rsidRDefault="00FC6B5A" w:rsidP="009F4D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12ABB"/>
    <w:multiLevelType w:val="hybridMultilevel"/>
    <w:tmpl w:val="03B6D5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D01D4"/>
    <w:multiLevelType w:val="hybridMultilevel"/>
    <w:tmpl w:val="2A5089DE"/>
    <w:lvl w:ilvl="0" w:tplc="8F3C9394">
      <w:start w:val="2"/>
      <w:numFmt w:val="bullet"/>
      <w:lvlText w:val="-"/>
      <w:lvlJc w:val="left"/>
      <w:pPr>
        <w:ind w:left="720" w:hanging="360"/>
      </w:pPr>
      <w:rPr>
        <w:rFonts w:ascii="DINPro-Medium" w:eastAsiaTheme="minorHAnsi" w:hAnsi="DINPro-Medium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937F8"/>
    <w:multiLevelType w:val="hybridMultilevel"/>
    <w:tmpl w:val="E1BA494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36107"/>
    <w:multiLevelType w:val="hybridMultilevel"/>
    <w:tmpl w:val="07A4977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D233D"/>
    <w:multiLevelType w:val="hybridMultilevel"/>
    <w:tmpl w:val="39A867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F3EB8"/>
    <w:multiLevelType w:val="hybridMultilevel"/>
    <w:tmpl w:val="90E4FD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BB7494"/>
    <w:multiLevelType w:val="hybridMultilevel"/>
    <w:tmpl w:val="65388D6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220A2"/>
    <w:multiLevelType w:val="hybridMultilevel"/>
    <w:tmpl w:val="FD86933C"/>
    <w:lvl w:ilvl="0" w:tplc="45367850">
      <w:start w:val="2"/>
      <w:numFmt w:val="bullet"/>
      <w:lvlText w:val="-"/>
      <w:lvlJc w:val="left"/>
      <w:pPr>
        <w:ind w:left="720" w:hanging="360"/>
      </w:pPr>
      <w:rPr>
        <w:rFonts w:ascii="DINPro-Medium" w:eastAsiaTheme="minorHAnsi" w:hAnsi="DINPro-Medium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7158A2"/>
    <w:multiLevelType w:val="hybridMultilevel"/>
    <w:tmpl w:val="F2E870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E57B2F"/>
    <w:multiLevelType w:val="hybridMultilevel"/>
    <w:tmpl w:val="0CFEDF6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3D7ECA"/>
    <w:multiLevelType w:val="hybridMultilevel"/>
    <w:tmpl w:val="C9C4FC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263FD"/>
    <w:multiLevelType w:val="hybridMultilevel"/>
    <w:tmpl w:val="713EC7B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88411C"/>
    <w:multiLevelType w:val="hybridMultilevel"/>
    <w:tmpl w:val="876A8F1A"/>
    <w:lvl w:ilvl="0" w:tplc="53902852">
      <w:start w:val="1"/>
      <w:numFmt w:val="bullet"/>
      <w:pStyle w:val="Stylessspoin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9E758F"/>
    <w:multiLevelType w:val="hybridMultilevel"/>
    <w:tmpl w:val="E34A1B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52B91"/>
    <w:multiLevelType w:val="hybridMultilevel"/>
    <w:tmpl w:val="D90E7B9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AF7D83"/>
    <w:multiLevelType w:val="hybridMultilevel"/>
    <w:tmpl w:val="B99E5E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A03C57"/>
    <w:multiLevelType w:val="hybridMultilevel"/>
    <w:tmpl w:val="5B56813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E52BA"/>
    <w:multiLevelType w:val="hybridMultilevel"/>
    <w:tmpl w:val="DB14213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DD6FC0"/>
    <w:multiLevelType w:val="hybridMultilevel"/>
    <w:tmpl w:val="EDDCD5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4"/>
  </w:num>
  <w:num w:numId="3">
    <w:abstractNumId w:val="3"/>
  </w:num>
  <w:num w:numId="4">
    <w:abstractNumId w:val="5"/>
  </w:num>
  <w:num w:numId="5">
    <w:abstractNumId w:val="15"/>
  </w:num>
  <w:num w:numId="6">
    <w:abstractNumId w:val="9"/>
  </w:num>
  <w:num w:numId="7">
    <w:abstractNumId w:val="8"/>
  </w:num>
  <w:num w:numId="8">
    <w:abstractNumId w:val="17"/>
  </w:num>
  <w:num w:numId="9">
    <w:abstractNumId w:val="2"/>
  </w:num>
  <w:num w:numId="10">
    <w:abstractNumId w:val="16"/>
  </w:num>
  <w:num w:numId="11">
    <w:abstractNumId w:val="13"/>
  </w:num>
  <w:num w:numId="12">
    <w:abstractNumId w:val="18"/>
  </w:num>
  <w:num w:numId="13">
    <w:abstractNumId w:val="0"/>
  </w:num>
  <w:num w:numId="14">
    <w:abstractNumId w:val="1"/>
  </w:num>
  <w:num w:numId="15">
    <w:abstractNumId w:val="11"/>
  </w:num>
  <w:num w:numId="16">
    <w:abstractNumId w:val="7"/>
  </w:num>
  <w:num w:numId="17">
    <w:abstractNumId w:val="6"/>
  </w:num>
  <w:num w:numId="18">
    <w:abstractNumId w:val="10"/>
  </w:num>
  <w:num w:numId="19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A6C"/>
    <w:rsid w:val="00000A57"/>
    <w:rsid w:val="00046C25"/>
    <w:rsid w:val="00051B08"/>
    <w:rsid w:val="0006200D"/>
    <w:rsid w:val="00074904"/>
    <w:rsid w:val="000A432E"/>
    <w:rsid w:val="000C7CA3"/>
    <w:rsid w:val="000D6FCD"/>
    <w:rsid w:val="000E3BEC"/>
    <w:rsid w:val="000F0AE4"/>
    <w:rsid w:val="001374B7"/>
    <w:rsid w:val="00150074"/>
    <w:rsid w:val="001757AF"/>
    <w:rsid w:val="001A52EB"/>
    <w:rsid w:val="001B3185"/>
    <w:rsid w:val="001D45AE"/>
    <w:rsid w:val="001E2039"/>
    <w:rsid w:val="00246504"/>
    <w:rsid w:val="00261314"/>
    <w:rsid w:val="00261559"/>
    <w:rsid w:val="00270D38"/>
    <w:rsid w:val="002713D9"/>
    <w:rsid w:val="002739B0"/>
    <w:rsid w:val="0028628B"/>
    <w:rsid w:val="002A4C0B"/>
    <w:rsid w:val="002E4D7A"/>
    <w:rsid w:val="00313A65"/>
    <w:rsid w:val="003220FB"/>
    <w:rsid w:val="00323A96"/>
    <w:rsid w:val="00327C6D"/>
    <w:rsid w:val="00351F0C"/>
    <w:rsid w:val="00351F91"/>
    <w:rsid w:val="00370E6B"/>
    <w:rsid w:val="00376E99"/>
    <w:rsid w:val="00396A6C"/>
    <w:rsid w:val="003A62BD"/>
    <w:rsid w:val="003F42D4"/>
    <w:rsid w:val="00400E83"/>
    <w:rsid w:val="00405D31"/>
    <w:rsid w:val="00437323"/>
    <w:rsid w:val="00454AD2"/>
    <w:rsid w:val="0045770E"/>
    <w:rsid w:val="00463250"/>
    <w:rsid w:val="00475112"/>
    <w:rsid w:val="00495A2C"/>
    <w:rsid w:val="004A4B18"/>
    <w:rsid w:val="004B2C72"/>
    <w:rsid w:val="004B400F"/>
    <w:rsid w:val="004C06EF"/>
    <w:rsid w:val="004C170A"/>
    <w:rsid w:val="004D46E3"/>
    <w:rsid w:val="004D5059"/>
    <w:rsid w:val="004F1826"/>
    <w:rsid w:val="00540085"/>
    <w:rsid w:val="00551526"/>
    <w:rsid w:val="00565CDC"/>
    <w:rsid w:val="00571514"/>
    <w:rsid w:val="00573C4D"/>
    <w:rsid w:val="00584317"/>
    <w:rsid w:val="005865CE"/>
    <w:rsid w:val="00592434"/>
    <w:rsid w:val="005A1D97"/>
    <w:rsid w:val="005B1937"/>
    <w:rsid w:val="005B54F4"/>
    <w:rsid w:val="005C2E0A"/>
    <w:rsid w:val="005E3776"/>
    <w:rsid w:val="005E4D79"/>
    <w:rsid w:val="006023B9"/>
    <w:rsid w:val="00641A82"/>
    <w:rsid w:val="00643225"/>
    <w:rsid w:val="00654D19"/>
    <w:rsid w:val="00694E80"/>
    <w:rsid w:val="006955B7"/>
    <w:rsid w:val="006A38DA"/>
    <w:rsid w:val="006B4180"/>
    <w:rsid w:val="006B6AB3"/>
    <w:rsid w:val="006D1D09"/>
    <w:rsid w:val="006E76D9"/>
    <w:rsid w:val="00700E07"/>
    <w:rsid w:val="00713AA6"/>
    <w:rsid w:val="0071626B"/>
    <w:rsid w:val="00721C73"/>
    <w:rsid w:val="00733713"/>
    <w:rsid w:val="00743825"/>
    <w:rsid w:val="00745347"/>
    <w:rsid w:val="00785C46"/>
    <w:rsid w:val="007C1391"/>
    <w:rsid w:val="007C23C0"/>
    <w:rsid w:val="007C3355"/>
    <w:rsid w:val="007C56D7"/>
    <w:rsid w:val="008215DB"/>
    <w:rsid w:val="00836717"/>
    <w:rsid w:val="008A15C7"/>
    <w:rsid w:val="008B5D22"/>
    <w:rsid w:val="008E063A"/>
    <w:rsid w:val="009257D9"/>
    <w:rsid w:val="00927B97"/>
    <w:rsid w:val="00960B15"/>
    <w:rsid w:val="00973BCD"/>
    <w:rsid w:val="009E667B"/>
    <w:rsid w:val="009F4D0A"/>
    <w:rsid w:val="00A0125F"/>
    <w:rsid w:val="00A077D6"/>
    <w:rsid w:val="00A2421D"/>
    <w:rsid w:val="00A36519"/>
    <w:rsid w:val="00A74097"/>
    <w:rsid w:val="00A8062B"/>
    <w:rsid w:val="00AC44BE"/>
    <w:rsid w:val="00AF0FFE"/>
    <w:rsid w:val="00AF416B"/>
    <w:rsid w:val="00B132BE"/>
    <w:rsid w:val="00B27E53"/>
    <w:rsid w:val="00B352B3"/>
    <w:rsid w:val="00B972EE"/>
    <w:rsid w:val="00BA133D"/>
    <w:rsid w:val="00BA134C"/>
    <w:rsid w:val="00BA1EF5"/>
    <w:rsid w:val="00BA4F3B"/>
    <w:rsid w:val="00BD0502"/>
    <w:rsid w:val="00C06189"/>
    <w:rsid w:val="00C112B7"/>
    <w:rsid w:val="00C1130B"/>
    <w:rsid w:val="00C32850"/>
    <w:rsid w:val="00C340A2"/>
    <w:rsid w:val="00C458AF"/>
    <w:rsid w:val="00C476D5"/>
    <w:rsid w:val="00C531CF"/>
    <w:rsid w:val="00C5689E"/>
    <w:rsid w:val="00C620B6"/>
    <w:rsid w:val="00C80D2C"/>
    <w:rsid w:val="00C9063F"/>
    <w:rsid w:val="00C9233C"/>
    <w:rsid w:val="00CC3831"/>
    <w:rsid w:val="00CF12D1"/>
    <w:rsid w:val="00CF7B51"/>
    <w:rsid w:val="00D2092E"/>
    <w:rsid w:val="00D30CB2"/>
    <w:rsid w:val="00D57E4A"/>
    <w:rsid w:val="00D8326C"/>
    <w:rsid w:val="00D911C5"/>
    <w:rsid w:val="00DA2581"/>
    <w:rsid w:val="00DC565B"/>
    <w:rsid w:val="00DE4BA4"/>
    <w:rsid w:val="00E03124"/>
    <w:rsid w:val="00E26991"/>
    <w:rsid w:val="00E377EB"/>
    <w:rsid w:val="00E41FB9"/>
    <w:rsid w:val="00E51E07"/>
    <w:rsid w:val="00E55F9E"/>
    <w:rsid w:val="00E73E55"/>
    <w:rsid w:val="00E97EAB"/>
    <w:rsid w:val="00EA02FF"/>
    <w:rsid w:val="00EA23C9"/>
    <w:rsid w:val="00EA4AB1"/>
    <w:rsid w:val="00EC00F9"/>
    <w:rsid w:val="00EC0CB6"/>
    <w:rsid w:val="00EE749F"/>
    <w:rsid w:val="00EF6CFA"/>
    <w:rsid w:val="00F06612"/>
    <w:rsid w:val="00F103D8"/>
    <w:rsid w:val="00F344E1"/>
    <w:rsid w:val="00F3470E"/>
    <w:rsid w:val="00F41BF3"/>
    <w:rsid w:val="00F56BA0"/>
    <w:rsid w:val="00F976E1"/>
    <w:rsid w:val="00FA0B67"/>
    <w:rsid w:val="00FB0DA0"/>
    <w:rsid w:val="00FC3295"/>
    <w:rsid w:val="00FC3406"/>
    <w:rsid w:val="00FC5F1D"/>
    <w:rsid w:val="00FC6B5A"/>
    <w:rsid w:val="00FD11CF"/>
    <w:rsid w:val="00FD252C"/>
    <w:rsid w:val="00FE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DDC25"/>
  <w15:chartTrackingRefBased/>
  <w15:docId w15:val="{CFE22D40-9ADA-4AD6-B775-BAED7A39E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B9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B972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B972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6Couleur">
    <w:name w:val="Grid Table 6 Colorful"/>
    <w:basedOn w:val="TableauNormal"/>
    <w:uiPriority w:val="51"/>
    <w:rsid w:val="005E4D7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rsid w:val="005E4D79"/>
    <w:pPr>
      <w:ind w:left="720"/>
      <w:contextualSpacing/>
    </w:pPr>
  </w:style>
  <w:style w:type="table" w:styleId="TableauListe4">
    <w:name w:val="List Table 4"/>
    <w:basedOn w:val="TableauNormal"/>
    <w:uiPriority w:val="49"/>
    <w:rsid w:val="00654D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3">
    <w:name w:val="Grid Table 5 Dark Accent 3"/>
    <w:basedOn w:val="TableauNormal"/>
    <w:uiPriority w:val="50"/>
    <w:rsid w:val="00654D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C0618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4-Accentuation5">
    <w:name w:val="Grid Table 4 Accent 5"/>
    <w:basedOn w:val="TableauNormal"/>
    <w:uiPriority w:val="49"/>
    <w:rsid w:val="00C0618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4">
    <w:name w:val="Grid Table 4"/>
    <w:basedOn w:val="TableauNormal"/>
    <w:uiPriority w:val="49"/>
    <w:rsid w:val="005865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Lienhypertexte">
    <w:name w:val="Hyperlink"/>
    <w:basedOn w:val="Policepardfaut"/>
    <w:uiPriority w:val="99"/>
    <w:semiHidden/>
    <w:unhideWhenUsed/>
    <w:rsid w:val="003220FB"/>
    <w:rPr>
      <w:color w:val="0000FF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CF7B51"/>
    <w:pPr>
      <w:spacing w:after="0" w:line="240" w:lineRule="auto"/>
      <w:contextualSpacing/>
    </w:pPr>
    <w:rPr>
      <w:rFonts w:ascii="Bebas Neue" w:eastAsiaTheme="majorEastAsia" w:hAnsi="Bebas Neue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F7B51"/>
    <w:rPr>
      <w:rFonts w:ascii="Bebas Neue" w:eastAsiaTheme="majorEastAsia" w:hAnsi="Bebas Neue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9F4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F4D0A"/>
  </w:style>
  <w:style w:type="paragraph" w:styleId="Pieddepage">
    <w:name w:val="footer"/>
    <w:basedOn w:val="Normal"/>
    <w:link w:val="PieddepageCar"/>
    <w:uiPriority w:val="99"/>
    <w:unhideWhenUsed/>
    <w:rsid w:val="009F4D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F4D0A"/>
  </w:style>
  <w:style w:type="paragraph" w:customStyle="1" w:styleId="Style1">
    <w:name w:val="Style1"/>
    <w:basedOn w:val="Normal"/>
    <w:link w:val="Style1Car"/>
    <w:qFormat/>
    <w:rsid w:val="00EA02FF"/>
    <w:pPr>
      <w:framePr w:hSpace="141" w:wrap="around" w:vAnchor="text" w:hAnchor="margin" w:x="137" w:y="294"/>
      <w:spacing w:after="0" w:line="240" w:lineRule="auto"/>
    </w:pPr>
    <w:rPr>
      <w:rFonts w:ascii="Bebas Neue" w:hAnsi="Bebas Neue"/>
      <w:color w:val="000000" w:themeColor="text1"/>
      <w:sz w:val="36"/>
      <w:u w:val="single"/>
    </w:rPr>
  </w:style>
  <w:style w:type="paragraph" w:customStyle="1" w:styleId="Titre1">
    <w:name w:val="Titre1"/>
    <w:basedOn w:val="Style1"/>
    <w:link w:val="Titre1Car"/>
    <w:qFormat/>
    <w:rsid w:val="00046C25"/>
    <w:pPr>
      <w:framePr w:wrap="around"/>
    </w:pPr>
    <w:rPr>
      <w:bCs/>
    </w:rPr>
  </w:style>
  <w:style w:type="character" w:customStyle="1" w:styleId="Style1Car">
    <w:name w:val="Style1 Car"/>
    <w:basedOn w:val="Policepardfaut"/>
    <w:link w:val="Style1"/>
    <w:rsid w:val="00EA02FF"/>
    <w:rPr>
      <w:rFonts w:ascii="Bebas Neue" w:hAnsi="Bebas Neue"/>
      <w:color w:val="000000" w:themeColor="text1"/>
      <w:sz w:val="36"/>
      <w:u w:val="single"/>
    </w:rPr>
  </w:style>
  <w:style w:type="character" w:customStyle="1" w:styleId="Titre1Car">
    <w:name w:val="Titre1 Car"/>
    <w:basedOn w:val="Style1Car"/>
    <w:link w:val="Titre1"/>
    <w:rsid w:val="00046C25"/>
    <w:rPr>
      <w:rFonts w:ascii="Bebas Neue" w:hAnsi="Bebas Neue"/>
      <w:bCs/>
      <w:color w:val="000000" w:themeColor="text1"/>
      <w:sz w:val="36"/>
      <w:u w:val="single"/>
    </w:rPr>
  </w:style>
  <w:style w:type="paragraph" w:customStyle="1" w:styleId="zzzzz">
    <w:name w:val="zzzzz"/>
    <w:basedOn w:val="Paragraphedeliste"/>
    <w:link w:val="zzzzzCar"/>
    <w:qFormat/>
    <w:rsid w:val="004B400F"/>
    <w:pPr>
      <w:spacing w:after="0" w:line="240" w:lineRule="auto"/>
      <w:ind w:left="765"/>
      <w:jc w:val="center"/>
    </w:pPr>
    <w:rPr>
      <w:rFonts w:cstheme="minorHAnsi"/>
      <w:sz w:val="24"/>
      <w:u w:val="single"/>
    </w:rPr>
  </w:style>
  <w:style w:type="paragraph" w:customStyle="1" w:styleId="titressparties">
    <w:name w:val="titressparties"/>
    <w:basedOn w:val="zzzzz"/>
    <w:link w:val="titresspartiesCar"/>
    <w:qFormat/>
    <w:rsid w:val="004B400F"/>
    <w:pPr>
      <w:ind w:left="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4B400F"/>
  </w:style>
  <w:style w:type="character" w:customStyle="1" w:styleId="zzzzzCar">
    <w:name w:val="zzzzz Car"/>
    <w:basedOn w:val="ParagraphedelisteCar"/>
    <w:link w:val="zzzzz"/>
    <w:rsid w:val="004B400F"/>
    <w:rPr>
      <w:rFonts w:cstheme="minorHAnsi"/>
      <w:sz w:val="24"/>
      <w:u w:val="single"/>
    </w:rPr>
  </w:style>
  <w:style w:type="table" w:styleId="Grilledetableauclaire">
    <w:name w:val="Grid Table Light"/>
    <w:basedOn w:val="TableauNormal"/>
    <w:uiPriority w:val="40"/>
    <w:rsid w:val="006023B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itresspartiesCar">
    <w:name w:val="titressparties Car"/>
    <w:basedOn w:val="zzzzzCar"/>
    <w:link w:val="titressparties"/>
    <w:rsid w:val="004B400F"/>
    <w:rPr>
      <w:rFonts w:cstheme="minorHAnsi"/>
      <w:sz w:val="24"/>
      <w:u w:val="single"/>
    </w:rPr>
  </w:style>
  <w:style w:type="table" w:styleId="TableauGrille6Couleur-Accentuation5">
    <w:name w:val="Grid Table 6 Colorful Accent 5"/>
    <w:basedOn w:val="TableauNormal"/>
    <w:uiPriority w:val="51"/>
    <w:rsid w:val="006023B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6023B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GrandTitre">
    <w:name w:val="GrandTitre"/>
    <w:basedOn w:val="Normal"/>
    <w:link w:val="GrandTitreCar"/>
    <w:qFormat/>
    <w:rsid w:val="00EF6CFA"/>
    <w:pPr>
      <w:framePr w:hSpace="141" w:wrap="around" w:vAnchor="text" w:hAnchor="margin" w:y="120"/>
      <w:spacing w:after="0" w:line="240" w:lineRule="auto"/>
      <w:jc w:val="center"/>
    </w:pPr>
    <w:rPr>
      <w:rFonts w:ascii="Bebas Neue" w:hAnsi="Bebas Neue"/>
      <w:sz w:val="36"/>
      <w:szCs w:val="28"/>
    </w:rPr>
  </w:style>
  <w:style w:type="character" w:styleId="lev">
    <w:name w:val="Strong"/>
    <w:basedOn w:val="Policepardfaut"/>
    <w:uiPriority w:val="22"/>
    <w:qFormat/>
    <w:rsid w:val="00785C46"/>
    <w:rPr>
      <w:b/>
      <w:bCs/>
    </w:rPr>
  </w:style>
  <w:style w:type="character" w:customStyle="1" w:styleId="GrandTitreCar">
    <w:name w:val="GrandTitre Car"/>
    <w:basedOn w:val="Policepardfaut"/>
    <w:link w:val="GrandTitre"/>
    <w:rsid w:val="00EF6CFA"/>
    <w:rPr>
      <w:rFonts w:ascii="Bebas Neue" w:hAnsi="Bebas Neue"/>
      <w:sz w:val="36"/>
      <w:szCs w:val="28"/>
    </w:rPr>
  </w:style>
  <w:style w:type="paragraph" w:customStyle="1" w:styleId="number">
    <w:name w:val="number"/>
    <w:basedOn w:val="Normal"/>
    <w:link w:val="numberCar"/>
    <w:qFormat/>
    <w:rsid w:val="00785C46"/>
    <w:pPr>
      <w:framePr w:hSpace="141" w:wrap="around" w:vAnchor="page" w:hAnchor="page" w:x="10040" w:y="278"/>
      <w:spacing w:after="0" w:line="240" w:lineRule="auto"/>
      <w:jc w:val="center"/>
    </w:pPr>
    <w:rPr>
      <w:sz w:val="56"/>
      <w:szCs w:val="56"/>
    </w:rPr>
  </w:style>
  <w:style w:type="paragraph" w:customStyle="1" w:styleId="auteur">
    <w:name w:val="auteur"/>
    <w:basedOn w:val="Normal"/>
    <w:link w:val="auteurCar"/>
    <w:qFormat/>
    <w:rsid w:val="00785C46"/>
    <w:pPr>
      <w:framePr w:hSpace="141" w:wrap="around" w:vAnchor="page" w:hAnchor="margin" w:y="837"/>
      <w:tabs>
        <w:tab w:val="left" w:pos="8753"/>
      </w:tabs>
      <w:spacing w:after="0" w:line="240" w:lineRule="auto"/>
    </w:pPr>
    <w:rPr>
      <w:b/>
    </w:rPr>
  </w:style>
  <w:style w:type="character" w:customStyle="1" w:styleId="numberCar">
    <w:name w:val="number Car"/>
    <w:basedOn w:val="Policepardfaut"/>
    <w:link w:val="number"/>
    <w:rsid w:val="00785C46"/>
    <w:rPr>
      <w:sz w:val="56"/>
      <w:szCs w:val="56"/>
    </w:rPr>
  </w:style>
  <w:style w:type="paragraph" w:customStyle="1" w:styleId="PlanG">
    <w:name w:val="PlanG"/>
    <w:basedOn w:val="Normal"/>
    <w:link w:val="PlanGCar"/>
    <w:qFormat/>
    <w:rsid w:val="00D30CB2"/>
    <w:pPr>
      <w:framePr w:hSpace="141" w:wrap="around" w:vAnchor="text" w:hAnchor="margin" w:y="12"/>
      <w:spacing w:after="0" w:line="360" w:lineRule="auto"/>
    </w:pPr>
    <w:rPr>
      <w:rFonts w:ascii="DINPro-Medium" w:hAnsi="DINPro-Medium" w:cstheme="minorHAnsi"/>
      <w:color w:val="FF0000"/>
      <w:sz w:val="28"/>
      <w:u w:val="single"/>
    </w:rPr>
  </w:style>
  <w:style w:type="character" w:customStyle="1" w:styleId="auteurCar">
    <w:name w:val="auteur Car"/>
    <w:basedOn w:val="Policepardfaut"/>
    <w:link w:val="auteur"/>
    <w:rsid w:val="00785C46"/>
    <w:rPr>
      <w:b/>
    </w:rPr>
  </w:style>
  <w:style w:type="paragraph" w:customStyle="1" w:styleId="planP">
    <w:name w:val="planP"/>
    <w:basedOn w:val="Normal"/>
    <w:link w:val="planPCar"/>
    <w:qFormat/>
    <w:rsid w:val="00D30CB2"/>
    <w:pPr>
      <w:framePr w:hSpace="141" w:wrap="around" w:vAnchor="text" w:hAnchor="margin" w:y="12"/>
      <w:spacing w:after="0" w:line="360" w:lineRule="auto"/>
    </w:pPr>
    <w:rPr>
      <w:rFonts w:ascii="DINPro-Medium" w:hAnsi="DINPro-Medium" w:cstheme="minorHAnsi"/>
      <w:color w:val="5B9BD5" w:themeColor="accent5"/>
      <w:sz w:val="20"/>
      <w:u w:val="single"/>
    </w:rPr>
  </w:style>
  <w:style w:type="character" w:customStyle="1" w:styleId="PlanGCar">
    <w:name w:val="PlanG Car"/>
    <w:basedOn w:val="Policepardfaut"/>
    <w:link w:val="PlanG"/>
    <w:rsid w:val="00D30CB2"/>
    <w:rPr>
      <w:rFonts w:ascii="DINPro-Medium" w:hAnsi="DINPro-Medium" w:cstheme="minorHAnsi"/>
      <w:color w:val="FF0000"/>
      <w:sz w:val="28"/>
      <w:u w:val="single"/>
    </w:rPr>
  </w:style>
  <w:style w:type="character" w:customStyle="1" w:styleId="planPCar">
    <w:name w:val="planP Car"/>
    <w:basedOn w:val="Policepardfaut"/>
    <w:link w:val="planP"/>
    <w:rsid w:val="00D30CB2"/>
    <w:rPr>
      <w:rFonts w:ascii="DINPro-Medium" w:hAnsi="DINPro-Medium" w:cstheme="minorHAnsi"/>
      <w:color w:val="5B9BD5" w:themeColor="accent5"/>
      <w:sz w:val="20"/>
      <w:u w:val="single"/>
    </w:rPr>
  </w:style>
  <w:style w:type="paragraph" w:customStyle="1" w:styleId="Stylespoint">
    <w:name w:val="Stylespoint"/>
    <w:basedOn w:val="Normal"/>
    <w:link w:val="StylespointCar"/>
    <w:qFormat/>
    <w:rsid w:val="00573C4D"/>
    <w:pPr>
      <w:spacing w:after="0" w:line="240" w:lineRule="auto"/>
    </w:pPr>
  </w:style>
  <w:style w:type="paragraph" w:customStyle="1" w:styleId="Stylesspoint">
    <w:name w:val="Stylesspoint"/>
    <w:basedOn w:val="Stylespoint"/>
    <w:link w:val="StylesspointCar"/>
    <w:qFormat/>
    <w:rsid w:val="00573C4D"/>
    <w:rPr>
      <w:i/>
      <w:sz w:val="18"/>
      <w:szCs w:val="18"/>
    </w:rPr>
  </w:style>
  <w:style w:type="character" w:customStyle="1" w:styleId="StylespointCar">
    <w:name w:val="Stylespoint Car"/>
    <w:basedOn w:val="Policepardfaut"/>
    <w:link w:val="Stylespoint"/>
    <w:rsid w:val="00573C4D"/>
  </w:style>
  <w:style w:type="paragraph" w:customStyle="1" w:styleId="Stylessspoint">
    <w:name w:val="Stylessspoint"/>
    <w:basedOn w:val="Stylesspoint"/>
    <w:link w:val="StylessspointCar"/>
    <w:qFormat/>
    <w:rsid w:val="006955B7"/>
    <w:pPr>
      <w:numPr>
        <w:numId w:val="19"/>
      </w:numPr>
    </w:pPr>
  </w:style>
  <w:style w:type="character" w:customStyle="1" w:styleId="StylesspointCar">
    <w:name w:val="Stylesspoint Car"/>
    <w:basedOn w:val="StylespointCar"/>
    <w:link w:val="Stylesspoint"/>
    <w:rsid w:val="00573C4D"/>
    <w:rPr>
      <w:i/>
      <w:sz w:val="18"/>
      <w:szCs w:val="18"/>
    </w:rPr>
  </w:style>
  <w:style w:type="character" w:customStyle="1" w:styleId="StylessspointCar">
    <w:name w:val="Stylessspoint Car"/>
    <w:basedOn w:val="StylesspointCar"/>
    <w:link w:val="Stylessspoint"/>
    <w:rsid w:val="006955B7"/>
    <w:rPr>
      <w:i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50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3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emile\Desktop\Bac%20Francais\Lecture%20Analytique%20Oral\Template\Templat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80FC1CF6-5699-458D-84E3-1E7EE412B4F7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FD479A0-B03A-4EA3-8AEB-96D38C1111B9}">
  <we:reference id="wa104381879" version="1.0.0.0" store="fr-FR" storeType="OMEX"/>
  <we:alternateReferences>
    <we:reference id="wa104381879" version="1.0.0.0" store="WA10438187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3E105-5CD7-448A-BF0B-375B255E5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66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</dc:creator>
  <cp:keywords/>
  <dc:description/>
  <cp:lastModifiedBy>Emile</cp:lastModifiedBy>
  <cp:revision>18</cp:revision>
  <cp:lastPrinted>2019-02-01T15:26:00Z</cp:lastPrinted>
  <dcterms:created xsi:type="dcterms:W3CDTF">2019-05-01T20:52:00Z</dcterms:created>
  <dcterms:modified xsi:type="dcterms:W3CDTF">2019-05-03T21:29:00Z</dcterms:modified>
</cp:coreProperties>
</file>