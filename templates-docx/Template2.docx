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etableauclaire"/>
        <w:tblpPr w:leftFromText="141" w:rightFromText="141" w:vertAnchor="text" w:horzAnchor="margin" w:tblpY="120"/>
        <w:tblW w:w="8485" w:type="dxa"/>
        <w:tblLook w:val="04A0" w:firstRow="1" w:lastRow="0" w:firstColumn="1" w:lastColumn="0" w:noHBand="0" w:noVBand="1"/>
      </w:tblPr>
      <w:tblGrid>
        <w:gridCol w:w="8485"/>
      </w:tblGrid>
      <w:tr w:rsidR="006023B9" w:rsidTr="006023B9">
        <w:trPr>
          <w:trHeight w:val="515"/>
        </w:trPr>
        <w:tc>
          <w:tcPr>
            <w:tcW w:w="8485" w:type="dxa"/>
          </w:tcPr>
          <w:p w:rsidR="006023B9" w:rsidRDefault="006023B9" w:rsidP="00EF6CFA">
            <w:pPr>
              <w:pStyle w:val="GrandTitre"/>
              <w:framePr w:hSpace="0" w:wrap="auto" w:vAnchor="margin" w:hAnchor="text" w:yAlign="inline"/>
            </w:pPr>
          </w:p>
        </w:tc>
      </w:tr>
    </w:tbl>
    <w:tbl>
      <w:tblPr>
        <w:tblStyle w:val="Grilledutableau"/>
        <w:tblpPr w:leftFromText="141" w:rightFromText="141" w:vertAnchor="page" w:horzAnchor="page" w:tblpX="10040" w:tblpY="278"/>
        <w:tblW w:w="0" w:type="auto"/>
        <w:tblLook w:val="04A0" w:firstRow="1" w:lastRow="0" w:firstColumn="1" w:lastColumn="0" w:noHBand="0" w:noVBand="1"/>
      </w:tblPr>
      <w:tblGrid>
        <w:gridCol w:w="783"/>
      </w:tblGrid>
      <w:tr w:rsidR="006023B9" w:rsidTr="006023B9">
        <w:trPr>
          <w:trHeight w:val="870"/>
        </w:trPr>
        <w:tc>
          <w:tcPr>
            <w:tcW w:w="783" w:type="dxa"/>
          </w:tcPr>
          <w:p w:rsidR="006023B9" w:rsidRPr="006023B9" w:rsidRDefault="006023B9" w:rsidP="00785C46">
            <w:pPr>
              <w:pStyle w:val="number"/>
              <w:framePr w:hSpace="0" w:wrap="auto" w:vAnchor="margin" w:hAnchor="text" w:xAlign="left" w:yAlign="inline"/>
            </w:pPr>
          </w:p>
        </w:tc>
      </w:tr>
    </w:tbl>
    <w:tbl>
      <w:tblPr>
        <w:tblStyle w:val="Grilledetableauclaire"/>
        <w:tblpPr w:leftFromText="141" w:rightFromText="141" w:vertAnchor="page" w:horzAnchor="page" w:tblpX="11300" w:tblpY="139"/>
        <w:tblW w:w="0" w:type="auto"/>
        <w:tblLook w:val="04A0" w:firstRow="1" w:lastRow="0" w:firstColumn="1" w:lastColumn="0" w:noHBand="0" w:noVBand="1"/>
      </w:tblPr>
      <w:tblGrid>
        <w:gridCol w:w="4874"/>
      </w:tblGrid>
      <w:tr w:rsidR="006023B9" w:rsidTr="00A0125F">
        <w:trPr>
          <w:trHeight w:val="1017"/>
        </w:trPr>
        <w:tc>
          <w:tcPr>
            <w:tcW w:w="4874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</w:tcPr>
          <w:p w:rsidR="006023B9" w:rsidRPr="00A0125F" w:rsidRDefault="006023B9" w:rsidP="006023B9">
            <w:pPr>
              <w:rPr>
                <w:b/>
              </w:rPr>
            </w:pPr>
            <w:r w:rsidRPr="00A0125F">
              <w:rPr>
                <w:b/>
              </w:rPr>
              <w:t xml:space="preserve">Problématique : </w:t>
            </w:r>
          </w:p>
          <w:p w:rsidR="006023B9" w:rsidRDefault="006023B9" w:rsidP="006023B9"/>
        </w:tc>
      </w:tr>
    </w:tbl>
    <w:p w:rsidR="00D57E4A" w:rsidRDefault="00D57E4A" w:rsidP="00D57E4A"/>
    <w:tbl>
      <w:tblPr>
        <w:tblStyle w:val="TableauGrille4"/>
        <w:tblpPr w:leftFromText="141" w:rightFromText="141" w:vertAnchor="text" w:horzAnchor="margin" w:tblpY="789"/>
        <w:tblW w:w="0" w:type="auto"/>
        <w:tblLook w:val="04A0" w:firstRow="1" w:lastRow="0" w:firstColumn="1" w:lastColumn="0" w:noHBand="0" w:noVBand="1"/>
      </w:tblPr>
      <w:tblGrid>
        <w:gridCol w:w="1856"/>
        <w:gridCol w:w="4426"/>
        <w:gridCol w:w="4996"/>
        <w:gridCol w:w="5178"/>
      </w:tblGrid>
      <w:tr w:rsidR="008E063A" w:rsidTr="00B57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:rsidR="008E063A" w:rsidRPr="00A74097" w:rsidRDefault="008E063A" w:rsidP="00D57E4A">
            <w:pPr>
              <w:rPr>
                <w:rFonts w:ascii="Bebas Neue" w:hAnsi="Bebas Neue"/>
                <w:b w:val="0"/>
              </w:rPr>
            </w:pPr>
          </w:p>
        </w:tc>
        <w:tc>
          <w:tcPr>
            <w:tcW w:w="4426" w:type="dxa"/>
          </w:tcPr>
          <w:p w:rsidR="008E063A" w:rsidRPr="005B1937" w:rsidRDefault="008E063A" w:rsidP="00D57E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bas Neue" w:hAnsi="Bebas Neue"/>
                <w:b w:val="0"/>
                <w:sz w:val="56"/>
              </w:rPr>
            </w:pPr>
          </w:p>
        </w:tc>
        <w:tc>
          <w:tcPr>
            <w:tcW w:w="4996" w:type="dxa"/>
          </w:tcPr>
          <w:p w:rsidR="008E063A" w:rsidRPr="005B1937" w:rsidRDefault="008E063A" w:rsidP="00D57E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</w:rPr>
            </w:pPr>
          </w:p>
        </w:tc>
        <w:tc>
          <w:tcPr>
            <w:tcW w:w="5178" w:type="dxa"/>
          </w:tcPr>
          <w:p w:rsidR="008E063A" w:rsidRPr="005B1937" w:rsidRDefault="008E063A" w:rsidP="00D57E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</w:rPr>
            </w:pPr>
          </w:p>
        </w:tc>
      </w:tr>
      <w:tr w:rsidR="00376E99" w:rsidTr="00B57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:rsidR="00376E99" w:rsidRPr="00046C25" w:rsidRDefault="00376E99" w:rsidP="00D57E4A">
            <w:pPr>
              <w:pStyle w:val="Titre1"/>
              <w:framePr w:hSpace="0" w:wrap="auto" w:vAnchor="margin" w:hAnchor="text" w:xAlign="left" w:yAlign="inline"/>
              <w:rPr>
                <w:b w:val="0"/>
                <w:sz w:val="40"/>
              </w:rPr>
            </w:pPr>
          </w:p>
        </w:tc>
        <w:tc>
          <w:tcPr>
            <w:tcW w:w="4426" w:type="dxa"/>
          </w:tcPr>
          <w:p w:rsidR="00AE51AE" w:rsidRPr="007C3355" w:rsidRDefault="00AE51AE" w:rsidP="00D57E4A">
            <w:pPr>
              <w:pStyle w:val="titressparti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96" w:type="dxa"/>
          </w:tcPr>
          <w:p w:rsidR="00376E99" w:rsidRPr="004B400F" w:rsidRDefault="00376E99" w:rsidP="00D57E4A">
            <w:pPr>
              <w:pStyle w:val="titressparti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78" w:type="dxa"/>
          </w:tcPr>
          <w:p w:rsidR="00376E99" w:rsidRPr="00F41BF3" w:rsidRDefault="00376E99" w:rsidP="00D57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6E99" w:rsidTr="00B57F6C">
        <w:trPr>
          <w:trHeight w:val="4765"/>
        </w:trPr>
        <w:tc>
          <w:tcPr>
            <w:tcW w:w="1856" w:type="dxa"/>
          </w:tcPr>
          <w:p w:rsidR="00376E99" w:rsidRPr="00046C25" w:rsidRDefault="00376E99" w:rsidP="00D57E4A">
            <w:pPr>
              <w:pStyle w:val="Titre1"/>
              <w:framePr w:hSpace="0" w:wrap="auto" w:vAnchor="margin" w:hAnchor="text" w:xAlign="left" w:yAlign="inline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4426" w:type="dxa"/>
          </w:tcPr>
          <w:p w:rsidR="00400E83" w:rsidRPr="00400E83" w:rsidRDefault="00400E83" w:rsidP="00D57E4A">
            <w:pPr>
              <w:tabs>
                <w:tab w:val="left" w:pos="1590"/>
              </w:tabs>
              <w:rPr>
                <w:rFonts w:cstheme="minorHAnsi"/>
                <w:szCs w:val="28"/>
              </w:rPr>
            </w:pPr>
          </w:p>
        </w:tc>
        <w:tc>
          <w:tcPr>
            <w:tcW w:w="4996" w:type="dxa"/>
          </w:tcPr>
          <w:p w:rsidR="00376E99" w:rsidRPr="00376E99" w:rsidRDefault="00376E99" w:rsidP="00D57E4A">
            <w:pPr>
              <w:rPr>
                <w:rFonts w:cstheme="minorHAnsi"/>
              </w:rPr>
            </w:pPr>
          </w:p>
        </w:tc>
        <w:tc>
          <w:tcPr>
            <w:tcW w:w="5178" w:type="dxa"/>
          </w:tcPr>
          <w:p w:rsidR="00376E99" w:rsidRPr="00C9063F" w:rsidRDefault="00376E99" w:rsidP="00D57E4A">
            <w:bookmarkStart w:id="0" w:name="_GoBack"/>
            <w:bookmarkEnd w:id="0"/>
          </w:p>
        </w:tc>
      </w:tr>
    </w:tbl>
    <w:tbl>
      <w:tblPr>
        <w:tblStyle w:val="Grilledetableauclaire"/>
        <w:tblpPr w:leftFromText="141" w:rightFromText="141" w:vertAnchor="page" w:horzAnchor="margin" w:tblpY="837"/>
        <w:tblW w:w="0" w:type="auto"/>
        <w:tblLook w:val="04A0" w:firstRow="1" w:lastRow="0" w:firstColumn="1" w:lastColumn="0" w:noHBand="0" w:noVBand="1"/>
      </w:tblPr>
      <w:tblGrid>
        <w:gridCol w:w="1711"/>
      </w:tblGrid>
      <w:tr w:rsidR="006023B9" w:rsidTr="006B4180">
        <w:trPr>
          <w:trHeight w:val="433"/>
        </w:trPr>
        <w:tc>
          <w:tcPr>
            <w:tcW w:w="171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:rsidR="006023B9" w:rsidRPr="00785C46" w:rsidRDefault="006023B9" w:rsidP="00785C46">
            <w:pPr>
              <w:pStyle w:val="auteur"/>
              <w:framePr w:hSpace="0" w:wrap="auto" w:vAnchor="margin" w:hAnchor="text" w:yAlign="inline"/>
              <w:rPr>
                <w:rStyle w:val="lev"/>
                <w:b/>
              </w:rPr>
            </w:pPr>
            <w:r w:rsidRPr="006023B9">
              <w:t xml:space="preserve"> </w:t>
            </w:r>
          </w:p>
        </w:tc>
      </w:tr>
    </w:tbl>
    <w:p w:rsidR="002713D9" w:rsidRPr="00F103D8" w:rsidRDefault="006556F9" w:rsidP="002713D9">
      <w:pPr>
        <w:tabs>
          <w:tab w:val="left" w:pos="8753"/>
        </w:tabs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ADCAF3" wp14:editId="574FB540">
                <wp:simplePos x="0" y="0"/>
                <wp:positionH relativeFrom="column">
                  <wp:posOffset>5114925</wp:posOffset>
                </wp:positionH>
                <wp:positionV relativeFrom="paragraph">
                  <wp:posOffset>493395</wp:posOffset>
                </wp:positionV>
                <wp:extent cx="3076575" cy="1318437"/>
                <wp:effectExtent l="0" t="0" r="28575" b="1524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1318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FCD" w:rsidRDefault="000D6FCD" w:rsidP="000D6FCD">
                            <w:r>
                              <w:rPr>
                                <w:b/>
                              </w:rPr>
                              <w:t>Origines</w:t>
                            </w:r>
                            <w:r w:rsidRPr="00B1402A">
                              <w:rPr>
                                <w:b/>
                              </w:rPr>
                              <w:t> :</w:t>
                            </w:r>
                            <w:r>
                              <w:t xml:space="preserve"> </w:t>
                            </w:r>
                          </w:p>
                          <w:p w:rsidR="000D6FCD" w:rsidRDefault="000D6FCD" w:rsidP="000D6FCD">
                            <w:r w:rsidRPr="00351F0C">
                              <w:rPr>
                                <w:b/>
                              </w:rPr>
                              <w:t>Vie p</w:t>
                            </w:r>
                            <w:r>
                              <w:rPr>
                                <w:b/>
                              </w:rPr>
                              <w:t xml:space="preserve">rivée 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DCAF3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402.75pt;margin-top:38.85pt;width:242.25pt;height:103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" fillcolor="white [3201]" strokeweight=".5pt">
                <v:textbox>
                  <w:txbxContent>
                    <w:p w:rsidR="000D6FCD" w:rsidRDefault="000D6FCD" w:rsidP="000D6FCD">
                      <w:r>
                        <w:rPr>
                          <w:b/>
                        </w:rPr>
                        <w:t>Origines</w:t>
                      </w:r>
                      <w:r w:rsidRPr="00B1402A">
                        <w:rPr>
                          <w:b/>
                        </w:rPr>
                        <w:t> :</w:t>
                      </w:r>
                      <w:r>
                        <w:t xml:space="preserve"> </w:t>
                      </w:r>
                    </w:p>
                    <w:p w:rsidR="000D6FCD" w:rsidRDefault="000D6FCD" w:rsidP="000D6FCD">
                      <w:r w:rsidRPr="00351F0C">
                        <w:rPr>
                          <w:b/>
                        </w:rPr>
                        <w:t>Vie p</w:t>
                      </w:r>
                      <w:r>
                        <w:rPr>
                          <w:b/>
                        </w:rPr>
                        <w:t xml:space="preserve">rivée : </w:t>
                      </w:r>
                    </w:p>
                  </w:txbxContent>
                </v:textbox>
              </v:shape>
            </w:pict>
          </mc:Fallback>
        </mc:AlternateContent>
      </w:r>
      <w:r w:rsidR="002A4C0B">
        <w:rPr>
          <w:rFonts w:ascii="DINPro-Medium" w:hAnsi="DINPro-Medium" w:cstheme="minorHAnsi"/>
          <w:noProof/>
          <w:color w:val="5B9BD5" w:themeColor="accent5"/>
          <w:sz w:val="1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481F6B" wp14:editId="00EA092B">
                <wp:simplePos x="0" y="0"/>
                <wp:positionH relativeFrom="column">
                  <wp:posOffset>5029933</wp:posOffset>
                </wp:positionH>
                <wp:positionV relativeFrom="paragraph">
                  <wp:posOffset>-99842</wp:posOffset>
                </wp:positionV>
                <wp:extent cx="0" cy="7688912"/>
                <wp:effectExtent l="0" t="0" r="38100" b="2667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89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20989" id="Connecteur droit 12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05pt,-7.85pt" to="396.05pt,5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A4C0B" w:rsidRPr="00E51E0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6FC72C" wp14:editId="1E38B303">
                <wp:simplePos x="0" y="0"/>
                <wp:positionH relativeFrom="column">
                  <wp:posOffset>5217844</wp:posOffset>
                </wp:positionH>
                <wp:positionV relativeFrom="paragraph">
                  <wp:posOffset>235634</wp:posOffset>
                </wp:positionV>
                <wp:extent cx="2655625" cy="0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5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9A7000" id="Connecteur droit 7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0.85pt,18.55pt" to="619.9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A4C0B">
        <w:rPr>
          <w:rFonts w:eastAsia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112D95" wp14:editId="080E64B1">
                <wp:simplePos x="0" y="0"/>
                <wp:positionH relativeFrom="column">
                  <wp:posOffset>5050058</wp:posOffset>
                </wp:positionH>
                <wp:positionV relativeFrom="paragraph">
                  <wp:posOffset>-72829</wp:posOffset>
                </wp:positionV>
                <wp:extent cx="3124200" cy="43815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6FCD" w:rsidRDefault="000D6FCD" w:rsidP="000D6FCD">
                            <w:r>
                              <w:rPr>
                                <w:sz w:val="28"/>
                              </w:rPr>
                              <w:t>Repères historiques et biographiques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112D95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397.65pt;margin-top:-5.75pt;width:246pt;height:3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" filled="f" stroked="f" strokeweight=".5pt">
                <v:textbox>
                  <w:txbxContent>
                    <w:p w:rsidR="000D6FCD" w:rsidRDefault="000D6FCD" w:rsidP="000D6FCD">
                      <w:r>
                        <w:rPr>
                          <w:sz w:val="28"/>
                        </w:rPr>
                        <w:t>Repères historiques et biographiques </w:t>
                      </w:r>
                    </w:p>
                  </w:txbxContent>
                </v:textbox>
              </v:shape>
            </w:pict>
          </mc:Fallback>
        </mc:AlternateContent>
      </w:r>
      <w:r w:rsidR="002A4C0B" w:rsidRPr="00E51E0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86C9A" wp14:editId="376B2AFC">
                <wp:simplePos x="0" y="0"/>
                <wp:positionH relativeFrom="column">
                  <wp:posOffset>-176579</wp:posOffset>
                </wp:positionH>
                <wp:positionV relativeFrom="paragraph">
                  <wp:posOffset>239981</wp:posOffset>
                </wp:positionV>
                <wp:extent cx="2655625" cy="0"/>
                <wp:effectExtent l="0" t="0" r="0" b="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5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409D8C" id="Connecteur droit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9pt,18.9pt" to="195.2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A4C0B">
        <w:rPr>
          <w:rFonts w:eastAsia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0">
                <wp:simplePos x="0" y="0"/>
                <wp:positionH relativeFrom="column">
                  <wp:posOffset>-120015</wp:posOffset>
                </wp:positionH>
                <wp:positionV relativeFrom="page">
                  <wp:posOffset>43815</wp:posOffset>
                </wp:positionV>
                <wp:extent cx="3124200" cy="438785"/>
                <wp:effectExtent l="0" t="0" r="0" b="0"/>
                <wp:wrapTopAndBottom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38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D6FCD" w:rsidRDefault="000D6FCD">
                            <w:bookmarkStart w:id="1" w:name="_Hlk7642139"/>
                            <w:r w:rsidRPr="00E51E07">
                              <w:rPr>
                                <w:sz w:val="28"/>
                              </w:rPr>
                              <w:t>Plan et analyse supplémentaire</w:t>
                            </w:r>
                            <w:bookmarkEnd w:id="1"/>
                            <w:r>
                              <w:rPr>
                                <w:sz w:val="28"/>
                              </w:rPr>
                              <w:t xml:space="preserve">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7" type="#_x0000_t202" style="position:absolute;margin-left:-9.45pt;margin-top:3.45pt;width:246pt;height:34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" o:allowoverlap="f" fillcolor="white [3201]" stroked="f" strokeweight=".5pt">
                <v:textbox>
                  <w:txbxContent>
                    <w:p w:rsidR="000D6FCD" w:rsidRDefault="000D6FCD">
                      <w:bookmarkStart w:id="1" w:name="_Hlk7642139"/>
                      <w:r w:rsidRPr="00E51E07">
                        <w:rPr>
                          <w:sz w:val="28"/>
                        </w:rPr>
                        <w:t>Plan et analyse supplémentaire</w:t>
                      </w:r>
                      <w:bookmarkEnd w:id="1"/>
                      <w:r>
                        <w:rPr>
                          <w:sz w:val="28"/>
                        </w:rPr>
                        <w:t xml:space="preserve">                                                                           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12"/>
        <w:tblW w:w="0" w:type="auto"/>
        <w:tblLook w:val="04A0" w:firstRow="1" w:lastRow="0" w:firstColumn="1" w:lastColumn="0" w:noHBand="0" w:noVBand="1"/>
      </w:tblPr>
      <w:tblGrid>
        <w:gridCol w:w="7531"/>
      </w:tblGrid>
      <w:tr w:rsidR="006023B9" w:rsidTr="00463250">
        <w:trPr>
          <w:divId w:val="1225676654"/>
          <w:cantSplit/>
          <w:trHeight w:val="8749"/>
        </w:trPr>
        <w:tc>
          <w:tcPr>
            <w:tcW w:w="753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</w:tcPr>
          <w:p w:rsidR="006023B9" w:rsidRPr="006B307C" w:rsidRDefault="006023B9" w:rsidP="00463250">
            <w:pPr>
              <w:rPr>
                <w:rFonts w:ascii="DINPro-Medium" w:hAnsi="DINPro-Medium" w:cstheme="minorHAnsi"/>
                <w:sz w:val="16"/>
              </w:rPr>
            </w:pPr>
          </w:p>
          <w:p w:rsidR="00D30CB2" w:rsidRDefault="006023B9" w:rsidP="00D30CB2">
            <w:pPr>
              <w:pStyle w:val="planP"/>
              <w:framePr w:hSpace="0" w:wrap="auto" w:vAnchor="margin" w:hAnchor="text" w:yAlign="inline"/>
              <w:rPr>
                <w:sz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DDD995B" wp14:editId="49512262">
                      <wp:simplePos x="0" y="0"/>
                      <wp:positionH relativeFrom="column">
                        <wp:posOffset>1513205</wp:posOffset>
                      </wp:positionH>
                      <wp:positionV relativeFrom="paragraph">
                        <wp:posOffset>4290695</wp:posOffset>
                      </wp:positionV>
                      <wp:extent cx="2771775" cy="1730375"/>
                      <wp:effectExtent l="0" t="0" r="28575" b="22225"/>
                      <wp:wrapNone/>
                      <wp:docPr id="21" name="Zone de text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1775" cy="17303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D6FCD" w:rsidRPr="00E55F9E" w:rsidRDefault="000D6FCD" w:rsidP="000D6FCD">
                                  <w:pPr>
                                    <w:rPr>
                                      <w:rFonts w:ascii="DINPro-Medium" w:hAnsi="DINPro-Medium"/>
                                      <w:u w:val="single"/>
                                    </w:rPr>
                                  </w:pPr>
                                  <w:r w:rsidRPr="00E55F9E">
                                    <w:rPr>
                                      <w:rFonts w:ascii="DINPro-Medium" w:hAnsi="DINPro-Medium"/>
                                      <w:u w:val="single"/>
                                    </w:rPr>
                                    <w:t>Idée d’ouverture :</w:t>
                                  </w:r>
                                </w:p>
                                <w:p w:rsidR="000D6FCD" w:rsidRDefault="000D6FCD" w:rsidP="000D6FCD">
                                  <w:pPr>
                                    <w:spacing w:after="0"/>
                                    <w:rPr>
                                      <w:rFonts w:ascii="DINPro-Medium" w:hAnsi="DINPro-Medium"/>
                                    </w:rPr>
                                  </w:pPr>
                                  <w:r>
                                    <w:rPr>
                                      <w:rFonts w:ascii="DINPro-Medium" w:hAnsi="DINPro-Medium"/>
                                    </w:rPr>
                                    <w:t xml:space="preserve">• </w:t>
                                  </w:r>
                                </w:p>
                                <w:p w:rsidR="000D6FCD" w:rsidRPr="008F529D" w:rsidRDefault="000D6FCD" w:rsidP="000D6FCD">
                                  <w:pPr>
                                    <w:pStyle w:val="Paragraphedeliste"/>
                                    <w:numPr>
                                      <w:ilvl w:val="0"/>
                                      <w:numId w:val="18"/>
                                    </w:numPr>
                                    <w:spacing w:after="0"/>
                                    <w:rPr>
                                      <w:rFonts w:ascii="DINPro-Medium" w:hAnsi="DINPro-Medium"/>
                                    </w:rPr>
                                  </w:pPr>
                                  <w:r w:rsidRPr="006D765F">
                                    <w:rPr>
                                      <w:rFonts w:ascii="DINPro-Medium" w:hAnsi="DINPro-Medium"/>
                                      <w:i/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D995B" id="Zone de texte 21" o:spid="_x0000_s1029" type="#_x0000_t202" style="position:absolute;margin-left:119.15pt;margin-top:337.85pt;width:218.25pt;height:13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" fillcolor="white [3201]" strokecolor="#70ad47 [3209]" strokeweight="1pt">
                      <v:textbox>
                        <w:txbxContent>
                          <w:p w:rsidR="000D6FCD" w:rsidRPr="00E55F9E" w:rsidRDefault="000D6FCD" w:rsidP="000D6FCD">
                            <w:pPr>
                              <w:rPr>
                                <w:rFonts w:ascii="DINPro-Medium" w:hAnsi="DINPro-Medium"/>
                                <w:u w:val="single"/>
                              </w:rPr>
                            </w:pPr>
                            <w:r w:rsidRPr="00E55F9E">
                              <w:rPr>
                                <w:rFonts w:ascii="DINPro-Medium" w:hAnsi="DINPro-Medium"/>
                                <w:u w:val="single"/>
                              </w:rPr>
                              <w:t>Idée d’ouverture :</w:t>
                            </w:r>
                          </w:p>
                          <w:p w:rsidR="000D6FCD" w:rsidRDefault="000D6FCD" w:rsidP="000D6FCD">
                            <w:pPr>
                              <w:spacing w:after="0"/>
                              <w:rPr>
                                <w:rFonts w:ascii="DINPro-Medium" w:hAnsi="DINPro-Medium"/>
                              </w:rPr>
                            </w:pPr>
                            <w:r>
                              <w:rPr>
                                <w:rFonts w:ascii="DINPro-Medium" w:hAnsi="DINPro-Medium"/>
                              </w:rPr>
                              <w:t xml:space="preserve">• </w:t>
                            </w:r>
                          </w:p>
                          <w:p w:rsidR="000D6FCD" w:rsidRPr="008F529D" w:rsidRDefault="000D6FCD" w:rsidP="000D6FC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/>
                              <w:rPr>
                                <w:rFonts w:ascii="DINPro-Medium" w:hAnsi="DINPro-Medium"/>
                              </w:rPr>
                            </w:pPr>
                            <w:r w:rsidRPr="006D765F">
                              <w:rPr>
                                <w:rFonts w:ascii="DINPro-Medium" w:hAnsi="DINPro-Medium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6023B9" w:rsidRPr="00F103D8" w:rsidRDefault="006023B9" w:rsidP="000D6FCD">
      <w:pPr>
        <w:tabs>
          <w:tab w:val="left" w:pos="8753"/>
        </w:tabs>
        <w:divId w:val="1225676654"/>
        <w:rPr>
          <w:sz w:val="28"/>
        </w:rPr>
      </w:pPr>
    </w:p>
    <w:p w:rsidR="000D6FCD" w:rsidRPr="00F103D8" w:rsidRDefault="000D6FCD" w:rsidP="000D6FCD">
      <w:pPr>
        <w:tabs>
          <w:tab w:val="left" w:pos="8753"/>
        </w:tabs>
        <w:divId w:val="1225676654"/>
        <w:rPr>
          <w:sz w:val="28"/>
        </w:rPr>
      </w:pPr>
    </w:p>
    <w:p w:rsidR="000D6FCD" w:rsidRPr="002713D9" w:rsidRDefault="000D6FCD" w:rsidP="000D6FCD">
      <w:pPr>
        <w:tabs>
          <w:tab w:val="left" w:pos="8753"/>
        </w:tabs>
        <w:divId w:val="1225676654"/>
        <w:rPr>
          <w:sz w:val="28"/>
        </w:rPr>
      </w:pPr>
    </w:p>
    <w:p w:rsidR="000D6FCD" w:rsidRDefault="000D6FCD" w:rsidP="000D6FCD">
      <w:pPr>
        <w:divId w:val="1225676654"/>
        <w:rPr>
          <w:rFonts w:eastAsia="Times New Roman"/>
          <w:sz w:val="24"/>
          <w:szCs w:val="24"/>
        </w:rPr>
      </w:pPr>
    </w:p>
    <w:p w:rsidR="000D6FCD" w:rsidRPr="00DC565B" w:rsidRDefault="006556F9" w:rsidP="000D6FCD">
      <w:pPr>
        <w:divId w:val="1225676654"/>
        <w:rPr>
          <w:rFonts w:eastAsia="Times New Roman"/>
          <w:sz w:val="24"/>
          <w:szCs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E94473" wp14:editId="3AF3AE58">
                <wp:simplePos x="0" y="0"/>
                <wp:positionH relativeFrom="column">
                  <wp:posOffset>5114925</wp:posOffset>
                </wp:positionH>
                <wp:positionV relativeFrom="paragraph">
                  <wp:posOffset>48260</wp:posOffset>
                </wp:positionV>
                <wp:extent cx="3048000" cy="1435396"/>
                <wp:effectExtent l="0" t="0" r="19050" b="1270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143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FCD" w:rsidRPr="00DC5E29" w:rsidRDefault="000D6FCD" w:rsidP="000D6FCD">
                            <w:r>
                              <w:rPr>
                                <w:b/>
                              </w:rPr>
                              <w:t>Complément sur sa vie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94473" id="Zone de texte 10" o:spid="_x0000_s1030" type="#_x0000_t202" style="position:absolute;margin-left:402.75pt;margin-top:3.8pt;width:240pt;height:11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" fillcolor="white [3201]" strokeweight=".5pt">
                <v:textbox>
                  <w:txbxContent>
                    <w:p w:rsidR="000D6FCD" w:rsidRPr="00DC5E29" w:rsidRDefault="000D6FCD" w:rsidP="000D6FCD">
                      <w:r>
                        <w:rPr>
                          <w:b/>
                        </w:rPr>
                        <w:t>Complément sur sa vie</w:t>
                      </w:r>
                    </w:p>
                  </w:txbxContent>
                </v:textbox>
              </v:shape>
            </w:pict>
          </mc:Fallback>
        </mc:AlternateContent>
      </w: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6556F9" w:rsidP="000D6FCD">
      <w:pPr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  <w:r>
        <w:rPr>
          <w:rFonts w:ascii="DINPro-Medium" w:hAnsi="DINPro-Medium" w:cstheme="minorHAnsi"/>
          <w:noProof/>
          <w:color w:val="FF0000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743325" wp14:editId="51DAEFBA">
                <wp:simplePos x="0" y="0"/>
                <wp:positionH relativeFrom="column">
                  <wp:posOffset>8517255</wp:posOffset>
                </wp:positionH>
                <wp:positionV relativeFrom="paragraph">
                  <wp:posOffset>64770</wp:posOffset>
                </wp:positionV>
                <wp:extent cx="1631655" cy="638175"/>
                <wp:effectExtent l="0" t="0" r="26035" b="2857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65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FCD" w:rsidRDefault="000D6FCD" w:rsidP="000D6FCD">
                            <w:pPr>
                              <w:jc w:val="center"/>
                            </w:pPr>
                            <w:r>
                              <w:t xml:space="preserve">Naissance : </w:t>
                            </w:r>
                            <w:r>
                              <w:rPr>
                                <w:rFonts w:ascii="Segoe UI" w:hAnsi="Segoe UI" w:cs="Segoe UI"/>
                                <w:color w:val="336699"/>
                                <w:sz w:val="18"/>
                                <w:szCs w:val="18"/>
                              </w:rPr>
                              <w:t>[date]</w:t>
                            </w:r>
                          </w:p>
                          <w:p w:rsidR="000D6FCD" w:rsidRDefault="000D6FCD" w:rsidP="000D6FCD">
                            <w:pPr>
                              <w:jc w:val="center"/>
                            </w:pPr>
                            <w:r>
                              <w:t xml:space="preserve">Décès : </w:t>
                            </w:r>
                            <w:r>
                              <w:rPr>
                                <w:rFonts w:ascii="Segoe UI" w:hAnsi="Segoe UI" w:cs="Segoe UI"/>
                                <w:color w:val="336699"/>
                                <w:sz w:val="18"/>
                                <w:szCs w:val="18"/>
                              </w:rPr>
                              <w:t>[date]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43325" id="Zone de texte 13" o:spid="_x0000_s1031" type="#_x0000_t202" style="position:absolute;margin-left:670.65pt;margin-top:5.1pt;width:128.5pt;height:5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" fillcolor="white [3201]" strokeweight=".5pt">
                <v:textbox>
                  <w:txbxContent>
                    <w:p w:rsidR="000D6FCD" w:rsidRDefault="000D6FCD" w:rsidP="000D6FCD">
                      <w:pPr>
                        <w:jc w:val="center"/>
                      </w:pPr>
                      <w:r>
                        <w:t xml:space="preserve">Naissance : </w:t>
                      </w:r>
                      <w:r>
                        <w:rPr>
                          <w:rFonts w:ascii="Segoe UI" w:hAnsi="Segoe UI" w:cs="Segoe UI"/>
                          <w:color w:val="336699"/>
                          <w:sz w:val="18"/>
                          <w:szCs w:val="18"/>
                        </w:rPr>
                        <w:t>[date]</w:t>
                      </w:r>
                    </w:p>
                    <w:p w:rsidR="000D6FCD" w:rsidRDefault="000D6FCD" w:rsidP="000D6FCD">
                      <w:pPr>
                        <w:jc w:val="center"/>
                      </w:pPr>
                      <w:r>
                        <w:t xml:space="preserve">Décès : </w:t>
                      </w:r>
                      <w:r>
                        <w:rPr>
                          <w:rFonts w:ascii="Segoe UI" w:hAnsi="Segoe UI" w:cs="Segoe UI"/>
                          <w:color w:val="336699"/>
                          <w:sz w:val="18"/>
                          <w:szCs w:val="18"/>
                        </w:rPr>
                        <w:t>[date]</w:t>
                      </w:r>
                    </w:p>
                  </w:txbxContent>
                </v:textbox>
              </v:shape>
            </w:pict>
          </mc:Fallback>
        </mc:AlternateContent>
      </w:r>
    </w:p>
    <w:p w:rsidR="000D6FCD" w:rsidRPr="003F42D4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Pr="00495A2C" w:rsidRDefault="000D6FCD" w:rsidP="000D6FCD">
      <w:pPr>
        <w:spacing w:after="0"/>
        <w:divId w:val="1225676654"/>
        <w:rPr>
          <w:rFonts w:ascii="DINPro-Medium" w:hAnsi="DINPro-Medium" w:cstheme="minorHAnsi"/>
          <w:sz w:val="18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6556F9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2B91E1" wp14:editId="3D884060">
                <wp:simplePos x="0" y="0"/>
                <wp:positionH relativeFrom="column">
                  <wp:posOffset>5165090</wp:posOffset>
                </wp:positionH>
                <wp:positionV relativeFrom="paragraph">
                  <wp:posOffset>149225</wp:posOffset>
                </wp:positionV>
                <wp:extent cx="5129530" cy="1424763"/>
                <wp:effectExtent l="0" t="0" r="13970" b="2349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9530" cy="1424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FCD" w:rsidRPr="000D6FCD" w:rsidRDefault="000D6FCD" w:rsidP="000D6FC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Réalisation artistique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B91E1" id="Zone de texte 11" o:spid="_x0000_s1032" type="#_x0000_t202" style="position:absolute;margin-left:406.7pt;margin-top:11.75pt;width:403.9pt;height:11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" fillcolor="white [3201]" strokeweight=".5pt">
                <v:textbox>
                  <w:txbxContent>
                    <w:p w:rsidR="000D6FCD" w:rsidRPr="000D6FCD" w:rsidRDefault="000D6FCD" w:rsidP="000D6FC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Réalisation artistique</w:t>
                      </w:r>
                    </w:p>
                  </w:txbxContent>
                </v:textbox>
              </v:shape>
            </w:pict>
          </mc:Fallback>
        </mc:AlternateContent>
      </w:r>
    </w:p>
    <w:p w:rsidR="000D6FCD" w:rsidRDefault="000D6FCD" w:rsidP="000D6FCD">
      <w:pPr>
        <w:divId w:val="1225676654"/>
        <w:rPr>
          <w:rFonts w:ascii="DINPro-Medium" w:hAnsi="DINPro-Medium" w:cstheme="minorHAnsi"/>
          <w:sz w:val="18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sz w:val="18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sz w:val="18"/>
        </w:rPr>
      </w:pPr>
    </w:p>
    <w:p w:rsidR="000D6FCD" w:rsidRPr="007C1391" w:rsidRDefault="000D6FCD" w:rsidP="000D6FCD">
      <w:pPr>
        <w:spacing w:after="0"/>
        <w:divId w:val="1225676654"/>
        <w:rPr>
          <w:rFonts w:ascii="DINPro-Medium" w:hAnsi="DINPro-Medium" w:cstheme="minorHAnsi"/>
          <w:sz w:val="18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6556F9" w:rsidP="000D6FCD">
      <w:pPr>
        <w:tabs>
          <w:tab w:val="left" w:pos="9240"/>
        </w:tabs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1A8256" wp14:editId="2706E074">
                <wp:simplePos x="0" y="0"/>
                <wp:positionH relativeFrom="column">
                  <wp:posOffset>5165090</wp:posOffset>
                </wp:positionH>
                <wp:positionV relativeFrom="paragraph">
                  <wp:posOffset>281940</wp:posOffset>
                </wp:positionV>
                <wp:extent cx="5129530" cy="765544"/>
                <wp:effectExtent l="0" t="0" r="13970" b="1587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9530" cy="765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FCD" w:rsidRDefault="000D6FCD" w:rsidP="000D6FCD">
                            <w:pPr>
                              <w:jc w:val="center"/>
                            </w:pPr>
                            <w:r w:rsidRPr="00454AD2">
                              <w:rPr>
                                <w:rFonts w:ascii="Lucida Calligraphy" w:hAnsi="Lucida Calligraphy"/>
                              </w:rPr>
                              <w:t>« </w:t>
                            </w:r>
                            <w:r>
                              <w:rPr>
                                <w:rFonts w:ascii="Lucida Calligraphy" w:hAnsi="Lucida Calligraphy"/>
                              </w:rPr>
                              <w:t xml:space="preserve">Citation </w:t>
                            </w:r>
                            <w:r w:rsidRPr="00454AD2">
                              <w:rPr>
                                <w:rFonts w:ascii="Lucida Calligraphy" w:hAnsi="Lucida Calligraphy"/>
                              </w:rPr>
                              <w:t>»,</w:t>
                            </w:r>
                          </w:p>
                          <w:p w:rsidR="000D6FCD" w:rsidRDefault="000D6FCD" w:rsidP="000D6F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A8256" id="Zone de texte 17" o:spid="_x0000_s1033" type="#_x0000_t202" style="position:absolute;margin-left:406.7pt;margin-top:22.2pt;width:403.9pt;height:60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" fillcolor="white [3201]" strokeweight=".5pt">
                <v:textbox>
                  <w:txbxContent>
                    <w:p w:rsidR="000D6FCD" w:rsidRDefault="000D6FCD" w:rsidP="000D6FCD">
                      <w:pPr>
                        <w:jc w:val="center"/>
                      </w:pPr>
                      <w:r w:rsidRPr="00454AD2">
                        <w:rPr>
                          <w:rFonts w:ascii="Lucida Calligraphy" w:hAnsi="Lucida Calligraphy"/>
                        </w:rPr>
                        <w:t>« </w:t>
                      </w:r>
                      <w:r>
                        <w:rPr>
                          <w:rFonts w:ascii="Lucida Calligraphy" w:hAnsi="Lucida Calligraphy"/>
                        </w:rPr>
                        <w:t xml:space="preserve">Citation </w:t>
                      </w:r>
                      <w:r w:rsidRPr="00454AD2">
                        <w:rPr>
                          <w:rFonts w:ascii="Lucida Calligraphy" w:hAnsi="Lucida Calligraphy"/>
                        </w:rPr>
                        <w:t>»,</w:t>
                      </w:r>
                    </w:p>
                    <w:p w:rsidR="000D6FCD" w:rsidRDefault="000D6FCD" w:rsidP="000D6FCD"/>
                  </w:txbxContent>
                </v:textbox>
              </v:shape>
            </w:pict>
          </mc:Fallback>
        </mc:AlternateContent>
      </w:r>
      <w:r w:rsidR="000D6FCD" w:rsidRPr="00DC565B">
        <w:rPr>
          <w:rFonts w:ascii="DINPro-Medium" w:hAnsi="DINPro-Medium" w:cstheme="minorHAnsi"/>
          <w:color w:val="FF0000"/>
          <w:sz w:val="24"/>
          <w:u w:val="single"/>
        </w:rPr>
        <w:t xml:space="preserve"> </w:t>
      </w:r>
    </w:p>
    <w:p w:rsidR="000D6FCD" w:rsidRDefault="000D6FCD" w:rsidP="000D6FCD">
      <w:pPr>
        <w:tabs>
          <w:tab w:val="left" w:pos="9240"/>
        </w:tabs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</w:p>
    <w:p w:rsidR="000D6FCD" w:rsidRDefault="000D6FCD" w:rsidP="000D6FCD">
      <w:pPr>
        <w:tabs>
          <w:tab w:val="left" w:pos="9240"/>
        </w:tabs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</w:p>
    <w:p w:rsidR="000D6FCD" w:rsidRDefault="006556F9" w:rsidP="000D6FCD">
      <w:pPr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  <w:r>
        <w:rPr>
          <w:rFonts w:ascii="DINPro-Medium" w:hAnsi="DINPro-Medium" w:cstheme="minorHAnsi"/>
          <w:noProof/>
          <w:color w:val="5B9BD5" w:themeColor="accent5"/>
          <w:sz w:val="1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A0D9C6" wp14:editId="5DCF6867">
                <wp:simplePos x="0" y="0"/>
                <wp:positionH relativeFrom="column">
                  <wp:posOffset>5055235</wp:posOffset>
                </wp:positionH>
                <wp:positionV relativeFrom="paragraph">
                  <wp:posOffset>211455</wp:posOffset>
                </wp:positionV>
                <wp:extent cx="4429125" cy="6477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6FCD" w:rsidRDefault="000D6FCD" w:rsidP="000D6FCD">
                            <w:r>
                              <w:rPr>
                                <w:sz w:val="28"/>
                              </w:rPr>
                              <w:t>Lexique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0D9C6" id="Zone de texte 32" o:spid="_x0000_s1034" type="#_x0000_t202" style="position:absolute;margin-left:398.05pt;margin-top:16.65pt;width:348.75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" filled="f" stroked="f" strokeweight=".5pt">
                <v:textbox>
                  <w:txbxContent>
                    <w:p w:rsidR="000D6FCD" w:rsidRDefault="000D6FCD" w:rsidP="000D6FCD">
                      <w:r>
                        <w:rPr>
                          <w:sz w:val="28"/>
                        </w:rPr>
                        <w:t>Lexique 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Pro-Medium" w:hAnsi="DINPro-Medium" w:cstheme="minorHAnsi"/>
          <w:noProof/>
          <w:color w:val="FF0000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E531B3" wp14:editId="0BB08AA7">
                <wp:simplePos x="0" y="0"/>
                <wp:positionH relativeFrom="column">
                  <wp:posOffset>5031740</wp:posOffset>
                </wp:positionH>
                <wp:positionV relativeFrom="paragraph">
                  <wp:posOffset>213995</wp:posOffset>
                </wp:positionV>
                <wp:extent cx="5543550" cy="0"/>
                <wp:effectExtent l="0" t="0" r="0" b="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DAC32" id="Connecteur droit 3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6.2pt,16.85pt" to="832.7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0D6FCD" w:rsidRDefault="006556F9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3EE6E" wp14:editId="0D9EA990">
                <wp:simplePos x="0" y="0"/>
                <wp:positionH relativeFrom="column">
                  <wp:posOffset>5117465</wp:posOffset>
                </wp:positionH>
                <wp:positionV relativeFrom="paragraph">
                  <wp:posOffset>254635</wp:posOffset>
                </wp:positionV>
                <wp:extent cx="5343525" cy="1377950"/>
                <wp:effectExtent l="0" t="0" r="28575" b="1270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137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FCD" w:rsidRPr="00E55F9E" w:rsidRDefault="000D6FCD" w:rsidP="000D6F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3EE6E" id="Zone de texte 34" o:spid="_x0000_s1035" type="#_x0000_t202" style="position:absolute;margin-left:402.95pt;margin-top:20.05pt;width:420.75pt;height:10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" fillcolor="white [3201]" strokeweight=".5pt">
                <v:textbox>
                  <w:txbxContent>
                    <w:p w:rsidR="000D6FCD" w:rsidRPr="00E55F9E" w:rsidRDefault="000D6FCD" w:rsidP="000D6FCD"/>
                  </w:txbxContent>
                </v:textbox>
              </v:shape>
            </w:pict>
          </mc:Fallback>
        </mc:AlternateContent>
      </w:r>
      <w:r w:rsidRPr="00E51E0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DBA440" wp14:editId="7738E1CB">
                <wp:simplePos x="0" y="0"/>
                <wp:positionH relativeFrom="column">
                  <wp:posOffset>5055235</wp:posOffset>
                </wp:positionH>
                <wp:positionV relativeFrom="paragraph">
                  <wp:posOffset>203835</wp:posOffset>
                </wp:positionV>
                <wp:extent cx="775259" cy="0"/>
                <wp:effectExtent l="0" t="0" r="0" b="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2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810E1E" id="Connecteur droit 33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8.05pt,16.05pt" to="459.1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Pr="003F42D4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DC565B" w:rsidRDefault="00DC565B" w:rsidP="000D6FCD">
      <w:pPr>
        <w:tabs>
          <w:tab w:val="left" w:pos="708"/>
          <w:tab w:val="center" w:pos="8243"/>
        </w:tabs>
        <w:divId w:val="1225676654"/>
        <w:rPr>
          <w:rFonts w:eastAsia="Times New Roman"/>
          <w:sz w:val="24"/>
          <w:szCs w:val="24"/>
        </w:rPr>
      </w:pPr>
    </w:p>
    <w:p w:rsidR="00DC565B" w:rsidRPr="00DC565B" w:rsidRDefault="00DC565B" w:rsidP="00DC565B">
      <w:pPr>
        <w:divId w:val="1225676654"/>
        <w:rPr>
          <w:rFonts w:eastAsia="Times New Roman"/>
          <w:sz w:val="24"/>
          <w:szCs w:val="24"/>
        </w:rPr>
      </w:pPr>
    </w:p>
    <w:p w:rsidR="000D6FCD" w:rsidRPr="006B307C" w:rsidRDefault="000D6FCD" w:rsidP="000D6FCD">
      <w:pPr>
        <w:rPr>
          <w:rFonts w:ascii="DINPro-Medium" w:hAnsi="DINPro-Medium" w:cstheme="minorHAnsi"/>
          <w:sz w:val="16"/>
        </w:rPr>
      </w:pPr>
    </w:p>
    <w:p w:rsidR="00DC565B" w:rsidRDefault="00DC565B" w:rsidP="00540085">
      <w:pPr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DC565B" w:rsidRDefault="00DC565B" w:rsidP="00540085">
      <w:pPr>
        <w:rPr>
          <w:rFonts w:ascii="DINPro-Medium" w:hAnsi="DINPro-Medium" w:cstheme="minorHAnsi"/>
          <w:color w:val="FF0000"/>
          <w:sz w:val="24"/>
          <w:u w:val="single"/>
        </w:rPr>
      </w:pPr>
    </w:p>
    <w:p w:rsidR="00DC565B" w:rsidRDefault="00DC565B" w:rsidP="00540085">
      <w:pPr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sectPr w:rsidR="00DC565B" w:rsidSect="009F4D0A">
      <w:pgSz w:w="16838" w:h="11906" w:orient="landscape"/>
      <w:pgMar w:top="181" w:right="176" w:bottom="187" w:left="176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37B5" w:rsidRDefault="005237B5" w:rsidP="009F4D0A">
      <w:pPr>
        <w:spacing w:after="0" w:line="240" w:lineRule="auto"/>
      </w:pPr>
      <w:r>
        <w:separator/>
      </w:r>
    </w:p>
  </w:endnote>
  <w:endnote w:type="continuationSeparator" w:id="0">
    <w:p w:rsidR="005237B5" w:rsidRDefault="005237B5" w:rsidP="009F4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NPro-Medium">
    <w:panose1 w:val="02000503030000020004"/>
    <w:charset w:val="00"/>
    <w:family w:val="modern"/>
    <w:notTrueType/>
    <w:pitch w:val="variable"/>
    <w:sig w:usb0="800002AF" w:usb1="4000206A" w:usb2="00000000" w:usb3="00000000" w:csb0="000000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  <w:embedRegular r:id="rId1" w:fontKey="{DDEDF5E4-159C-4C8B-99B7-E991465AF69D}"/>
    <w:embedBold r:id="rId2" w:fontKey="{BCA993CF-C548-4BD4-AC4D-E1A98DAE676D}"/>
    <w:embedItalic r:id="rId3" w:fontKey="{985E0988-DD6C-4BA2-9813-54A44FE157C8}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4" w:fontKey="{2AB6ACA6-A3DD-46D0-B790-61673A4614A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1FDD2463-C1A1-4E27-83ED-5DD29B10B560}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  <w:embedRegular r:id="rId6" w:fontKey="{0D68FE57-75B5-437D-84BE-A2C4E720A720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7" w:fontKey="{57FE5FDD-6BF9-418F-8C47-17817CB6AD5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37B5" w:rsidRDefault="005237B5" w:rsidP="009F4D0A">
      <w:pPr>
        <w:spacing w:after="0" w:line="240" w:lineRule="auto"/>
      </w:pPr>
      <w:r>
        <w:separator/>
      </w:r>
    </w:p>
  </w:footnote>
  <w:footnote w:type="continuationSeparator" w:id="0">
    <w:p w:rsidR="005237B5" w:rsidRDefault="005237B5" w:rsidP="009F4D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12ABB"/>
    <w:multiLevelType w:val="hybridMultilevel"/>
    <w:tmpl w:val="03B6D5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D01D4"/>
    <w:multiLevelType w:val="hybridMultilevel"/>
    <w:tmpl w:val="2A5089DE"/>
    <w:lvl w:ilvl="0" w:tplc="8F3C9394">
      <w:start w:val="2"/>
      <w:numFmt w:val="bullet"/>
      <w:lvlText w:val="-"/>
      <w:lvlJc w:val="left"/>
      <w:pPr>
        <w:ind w:left="720" w:hanging="360"/>
      </w:pPr>
      <w:rPr>
        <w:rFonts w:ascii="DINPro-Medium" w:eastAsiaTheme="minorHAnsi" w:hAnsi="DINPro-Medium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937F8"/>
    <w:multiLevelType w:val="hybridMultilevel"/>
    <w:tmpl w:val="E1BA494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36107"/>
    <w:multiLevelType w:val="hybridMultilevel"/>
    <w:tmpl w:val="07A4977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D233D"/>
    <w:multiLevelType w:val="hybridMultilevel"/>
    <w:tmpl w:val="39A867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F3EB8"/>
    <w:multiLevelType w:val="hybridMultilevel"/>
    <w:tmpl w:val="90E4FD6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BB7494"/>
    <w:multiLevelType w:val="hybridMultilevel"/>
    <w:tmpl w:val="65388D6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220A2"/>
    <w:multiLevelType w:val="hybridMultilevel"/>
    <w:tmpl w:val="FD86933C"/>
    <w:lvl w:ilvl="0" w:tplc="45367850">
      <w:start w:val="2"/>
      <w:numFmt w:val="bullet"/>
      <w:lvlText w:val="-"/>
      <w:lvlJc w:val="left"/>
      <w:pPr>
        <w:ind w:left="720" w:hanging="360"/>
      </w:pPr>
      <w:rPr>
        <w:rFonts w:ascii="DINPro-Medium" w:eastAsiaTheme="minorHAnsi" w:hAnsi="DINPro-Medium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158A2"/>
    <w:multiLevelType w:val="hybridMultilevel"/>
    <w:tmpl w:val="F2E870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E57B2F"/>
    <w:multiLevelType w:val="hybridMultilevel"/>
    <w:tmpl w:val="0CFEDF6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3D7ECA"/>
    <w:multiLevelType w:val="hybridMultilevel"/>
    <w:tmpl w:val="C9C4FC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263FD"/>
    <w:multiLevelType w:val="hybridMultilevel"/>
    <w:tmpl w:val="713EC7B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E758F"/>
    <w:multiLevelType w:val="hybridMultilevel"/>
    <w:tmpl w:val="E34A1BF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E52B91"/>
    <w:multiLevelType w:val="hybridMultilevel"/>
    <w:tmpl w:val="D90E7B9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AF7D83"/>
    <w:multiLevelType w:val="hybridMultilevel"/>
    <w:tmpl w:val="B99E5E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A03C57"/>
    <w:multiLevelType w:val="hybridMultilevel"/>
    <w:tmpl w:val="5B56813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3E52BA"/>
    <w:multiLevelType w:val="hybridMultilevel"/>
    <w:tmpl w:val="DB1421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D6FC0"/>
    <w:multiLevelType w:val="hybridMultilevel"/>
    <w:tmpl w:val="EDDCD5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5"/>
  </w:num>
  <w:num w:numId="5">
    <w:abstractNumId w:val="14"/>
  </w:num>
  <w:num w:numId="6">
    <w:abstractNumId w:val="9"/>
  </w:num>
  <w:num w:numId="7">
    <w:abstractNumId w:val="8"/>
  </w:num>
  <w:num w:numId="8">
    <w:abstractNumId w:val="16"/>
  </w:num>
  <w:num w:numId="9">
    <w:abstractNumId w:val="2"/>
  </w:num>
  <w:num w:numId="10">
    <w:abstractNumId w:val="15"/>
  </w:num>
  <w:num w:numId="11">
    <w:abstractNumId w:val="12"/>
  </w:num>
  <w:num w:numId="12">
    <w:abstractNumId w:val="17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6"/>
  </w:num>
  <w:num w:numId="18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A6C"/>
    <w:rsid w:val="00000A57"/>
    <w:rsid w:val="00046C25"/>
    <w:rsid w:val="00051B08"/>
    <w:rsid w:val="00074904"/>
    <w:rsid w:val="000A432E"/>
    <w:rsid w:val="000C7CA3"/>
    <w:rsid w:val="000D6FCD"/>
    <w:rsid w:val="000E3BEC"/>
    <w:rsid w:val="000F0AE4"/>
    <w:rsid w:val="001374B7"/>
    <w:rsid w:val="00150074"/>
    <w:rsid w:val="001757AF"/>
    <w:rsid w:val="001A52EB"/>
    <w:rsid w:val="001B3185"/>
    <w:rsid w:val="001D45AE"/>
    <w:rsid w:val="001E2039"/>
    <w:rsid w:val="00246504"/>
    <w:rsid w:val="00261314"/>
    <w:rsid w:val="00261559"/>
    <w:rsid w:val="00270D38"/>
    <w:rsid w:val="002713D9"/>
    <w:rsid w:val="002739B0"/>
    <w:rsid w:val="0028628B"/>
    <w:rsid w:val="002A4C0B"/>
    <w:rsid w:val="002E4D7A"/>
    <w:rsid w:val="00313A65"/>
    <w:rsid w:val="003220FB"/>
    <w:rsid w:val="00323A96"/>
    <w:rsid w:val="00327C6D"/>
    <w:rsid w:val="00351F0C"/>
    <w:rsid w:val="00351F91"/>
    <w:rsid w:val="00370E6B"/>
    <w:rsid w:val="00376E99"/>
    <w:rsid w:val="00396A6C"/>
    <w:rsid w:val="003A62BD"/>
    <w:rsid w:val="003F42D4"/>
    <w:rsid w:val="00400E83"/>
    <w:rsid w:val="00437323"/>
    <w:rsid w:val="00454AD2"/>
    <w:rsid w:val="0045770E"/>
    <w:rsid w:val="00463250"/>
    <w:rsid w:val="00475112"/>
    <w:rsid w:val="00495A2C"/>
    <w:rsid w:val="004B2C72"/>
    <w:rsid w:val="004B400F"/>
    <w:rsid w:val="004C06EF"/>
    <w:rsid w:val="004C170A"/>
    <w:rsid w:val="004D46E3"/>
    <w:rsid w:val="004D5059"/>
    <w:rsid w:val="004F1826"/>
    <w:rsid w:val="005237B5"/>
    <w:rsid w:val="00540085"/>
    <w:rsid w:val="00551526"/>
    <w:rsid w:val="00565CDC"/>
    <w:rsid w:val="00571514"/>
    <w:rsid w:val="00584317"/>
    <w:rsid w:val="005865CE"/>
    <w:rsid w:val="00592434"/>
    <w:rsid w:val="005A1D97"/>
    <w:rsid w:val="005B1937"/>
    <w:rsid w:val="005B54F4"/>
    <w:rsid w:val="005C2E0A"/>
    <w:rsid w:val="005E3776"/>
    <w:rsid w:val="005E4D79"/>
    <w:rsid w:val="006023B9"/>
    <w:rsid w:val="00641A82"/>
    <w:rsid w:val="00643225"/>
    <w:rsid w:val="00654D19"/>
    <w:rsid w:val="006556F9"/>
    <w:rsid w:val="00694E80"/>
    <w:rsid w:val="006A38DA"/>
    <w:rsid w:val="006B4180"/>
    <w:rsid w:val="006B6AB3"/>
    <w:rsid w:val="006D1D09"/>
    <w:rsid w:val="006E76D9"/>
    <w:rsid w:val="00700E07"/>
    <w:rsid w:val="00713AA6"/>
    <w:rsid w:val="0071626B"/>
    <w:rsid w:val="00721C73"/>
    <w:rsid w:val="00733713"/>
    <w:rsid w:val="00743825"/>
    <w:rsid w:val="00745347"/>
    <w:rsid w:val="00785C46"/>
    <w:rsid w:val="007C1391"/>
    <w:rsid w:val="007C23C0"/>
    <w:rsid w:val="007C3355"/>
    <w:rsid w:val="007C56D7"/>
    <w:rsid w:val="008215DB"/>
    <w:rsid w:val="00836717"/>
    <w:rsid w:val="008B5D22"/>
    <w:rsid w:val="008E063A"/>
    <w:rsid w:val="009257D9"/>
    <w:rsid w:val="00927B97"/>
    <w:rsid w:val="00960B15"/>
    <w:rsid w:val="00973BCD"/>
    <w:rsid w:val="009E667B"/>
    <w:rsid w:val="009F4D0A"/>
    <w:rsid w:val="00A0125F"/>
    <w:rsid w:val="00A077D6"/>
    <w:rsid w:val="00A2421D"/>
    <w:rsid w:val="00A36519"/>
    <w:rsid w:val="00A74097"/>
    <w:rsid w:val="00A8062B"/>
    <w:rsid w:val="00AE51AE"/>
    <w:rsid w:val="00AF0FFE"/>
    <w:rsid w:val="00AF416B"/>
    <w:rsid w:val="00B132BE"/>
    <w:rsid w:val="00B27E53"/>
    <w:rsid w:val="00B352B3"/>
    <w:rsid w:val="00B57F6C"/>
    <w:rsid w:val="00B972EE"/>
    <w:rsid w:val="00BA133D"/>
    <w:rsid w:val="00BA134C"/>
    <w:rsid w:val="00BA1EF5"/>
    <w:rsid w:val="00BA4F3B"/>
    <w:rsid w:val="00BD0502"/>
    <w:rsid w:val="00C06189"/>
    <w:rsid w:val="00C1130B"/>
    <w:rsid w:val="00C32850"/>
    <w:rsid w:val="00C340A2"/>
    <w:rsid w:val="00C458AF"/>
    <w:rsid w:val="00C476D5"/>
    <w:rsid w:val="00C5689E"/>
    <w:rsid w:val="00C620B6"/>
    <w:rsid w:val="00C80D2C"/>
    <w:rsid w:val="00C9063F"/>
    <w:rsid w:val="00C9233C"/>
    <w:rsid w:val="00CC3831"/>
    <w:rsid w:val="00CF12D1"/>
    <w:rsid w:val="00CF7B51"/>
    <w:rsid w:val="00D2092E"/>
    <w:rsid w:val="00D30CB2"/>
    <w:rsid w:val="00D57E4A"/>
    <w:rsid w:val="00D8326C"/>
    <w:rsid w:val="00DA2581"/>
    <w:rsid w:val="00DC565B"/>
    <w:rsid w:val="00DE4BA4"/>
    <w:rsid w:val="00E03124"/>
    <w:rsid w:val="00E26991"/>
    <w:rsid w:val="00E377EB"/>
    <w:rsid w:val="00E41FB9"/>
    <w:rsid w:val="00E51E07"/>
    <w:rsid w:val="00E55F9E"/>
    <w:rsid w:val="00E73E55"/>
    <w:rsid w:val="00E97EAB"/>
    <w:rsid w:val="00EA02FF"/>
    <w:rsid w:val="00EA23C9"/>
    <w:rsid w:val="00EA4AB1"/>
    <w:rsid w:val="00EA4EE1"/>
    <w:rsid w:val="00EC0CB6"/>
    <w:rsid w:val="00EE749F"/>
    <w:rsid w:val="00EF6CFA"/>
    <w:rsid w:val="00F06612"/>
    <w:rsid w:val="00F103D8"/>
    <w:rsid w:val="00F344E1"/>
    <w:rsid w:val="00F3470E"/>
    <w:rsid w:val="00F41BF3"/>
    <w:rsid w:val="00F976E1"/>
    <w:rsid w:val="00FA0B67"/>
    <w:rsid w:val="00FB0DA0"/>
    <w:rsid w:val="00FC3295"/>
    <w:rsid w:val="00FC3406"/>
    <w:rsid w:val="00FC5F1D"/>
    <w:rsid w:val="00FD11CF"/>
    <w:rsid w:val="00FD252C"/>
    <w:rsid w:val="00FE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31DE9"/>
  <w15:chartTrackingRefBased/>
  <w15:docId w15:val="{CFE22D40-9ADA-4AD6-B775-BAED7A39E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9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B972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B972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6Couleur">
    <w:name w:val="Grid Table 6 Colorful"/>
    <w:basedOn w:val="TableauNormal"/>
    <w:uiPriority w:val="51"/>
    <w:rsid w:val="005E4D7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aragraphedeliste">
    <w:name w:val="List Paragraph"/>
    <w:basedOn w:val="Normal"/>
    <w:link w:val="ParagraphedelisteCar"/>
    <w:uiPriority w:val="34"/>
    <w:qFormat/>
    <w:rsid w:val="005E4D79"/>
    <w:pPr>
      <w:ind w:left="720"/>
      <w:contextualSpacing/>
    </w:pPr>
  </w:style>
  <w:style w:type="table" w:styleId="TableauListe4">
    <w:name w:val="List Table 4"/>
    <w:basedOn w:val="TableauNormal"/>
    <w:uiPriority w:val="49"/>
    <w:rsid w:val="00654D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3">
    <w:name w:val="Grid Table 5 Dark Accent 3"/>
    <w:basedOn w:val="TableauNormal"/>
    <w:uiPriority w:val="50"/>
    <w:rsid w:val="00654D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C0618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4-Accentuation5">
    <w:name w:val="Grid Table 4 Accent 5"/>
    <w:basedOn w:val="TableauNormal"/>
    <w:uiPriority w:val="49"/>
    <w:rsid w:val="00C0618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4">
    <w:name w:val="Grid Table 4"/>
    <w:basedOn w:val="TableauNormal"/>
    <w:uiPriority w:val="49"/>
    <w:rsid w:val="005865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Lienhypertexte">
    <w:name w:val="Hyperlink"/>
    <w:basedOn w:val="Policepardfaut"/>
    <w:uiPriority w:val="99"/>
    <w:semiHidden/>
    <w:unhideWhenUsed/>
    <w:rsid w:val="003220FB"/>
    <w:rPr>
      <w:color w:val="0000FF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CF7B51"/>
    <w:pPr>
      <w:spacing w:after="0" w:line="240" w:lineRule="auto"/>
      <w:contextualSpacing/>
    </w:pPr>
    <w:rPr>
      <w:rFonts w:ascii="Bebas Neue" w:eastAsiaTheme="majorEastAsia" w:hAnsi="Bebas Neue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F7B51"/>
    <w:rPr>
      <w:rFonts w:ascii="Bebas Neue" w:eastAsiaTheme="majorEastAsia" w:hAnsi="Bebas Neue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9F4D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4D0A"/>
  </w:style>
  <w:style w:type="paragraph" w:styleId="Pieddepage">
    <w:name w:val="footer"/>
    <w:basedOn w:val="Normal"/>
    <w:link w:val="PieddepageCar"/>
    <w:uiPriority w:val="99"/>
    <w:unhideWhenUsed/>
    <w:rsid w:val="009F4D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4D0A"/>
  </w:style>
  <w:style w:type="paragraph" w:customStyle="1" w:styleId="Style1">
    <w:name w:val="Style1"/>
    <w:basedOn w:val="Normal"/>
    <w:link w:val="Style1Car"/>
    <w:qFormat/>
    <w:rsid w:val="00EA02FF"/>
    <w:pPr>
      <w:framePr w:hSpace="141" w:wrap="around" w:vAnchor="text" w:hAnchor="margin" w:x="137" w:y="294"/>
      <w:spacing w:after="0" w:line="240" w:lineRule="auto"/>
    </w:pPr>
    <w:rPr>
      <w:rFonts w:ascii="Bebas Neue" w:hAnsi="Bebas Neue"/>
      <w:color w:val="000000" w:themeColor="text1"/>
      <w:sz w:val="36"/>
      <w:u w:val="single"/>
    </w:rPr>
  </w:style>
  <w:style w:type="paragraph" w:customStyle="1" w:styleId="Titre1">
    <w:name w:val="Titre1"/>
    <w:basedOn w:val="Style1"/>
    <w:link w:val="Titre1Car"/>
    <w:qFormat/>
    <w:rsid w:val="00046C25"/>
    <w:pPr>
      <w:framePr w:wrap="around"/>
    </w:pPr>
    <w:rPr>
      <w:bCs/>
    </w:rPr>
  </w:style>
  <w:style w:type="character" w:customStyle="1" w:styleId="Style1Car">
    <w:name w:val="Style1 Car"/>
    <w:basedOn w:val="Policepardfaut"/>
    <w:link w:val="Style1"/>
    <w:rsid w:val="00EA02FF"/>
    <w:rPr>
      <w:rFonts w:ascii="Bebas Neue" w:hAnsi="Bebas Neue"/>
      <w:color w:val="000000" w:themeColor="text1"/>
      <w:sz w:val="36"/>
      <w:u w:val="single"/>
    </w:rPr>
  </w:style>
  <w:style w:type="character" w:customStyle="1" w:styleId="Titre1Car">
    <w:name w:val="Titre1 Car"/>
    <w:basedOn w:val="Style1Car"/>
    <w:link w:val="Titre1"/>
    <w:rsid w:val="00046C25"/>
    <w:rPr>
      <w:rFonts w:ascii="Bebas Neue" w:hAnsi="Bebas Neue"/>
      <w:bCs/>
      <w:color w:val="000000" w:themeColor="text1"/>
      <w:sz w:val="36"/>
      <w:u w:val="single"/>
    </w:rPr>
  </w:style>
  <w:style w:type="paragraph" w:customStyle="1" w:styleId="zzzzz">
    <w:name w:val="zzzzz"/>
    <w:basedOn w:val="Paragraphedeliste"/>
    <w:link w:val="zzzzzCar"/>
    <w:qFormat/>
    <w:rsid w:val="004B400F"/>
    <w:pPr>
      <w:spacing w:after="0" w:line="240" w:lineRule="auto"/>
      <w:ind w:left="765"/>
      <w:jc w:val="center"/>
    </w:pPr>
    <w:rPr>
      <w:rFonts w:cstheme="minorHAnsi"/>
      <w:sz w:val="24"/>
      <w:u w:val="single"/>
    </w:rPr>
  </w:style>
  <w:style w:type="paragraph" w:customStyle="1" w:styleId="titressparties">
    <w:name w:val="titressparties"/>
    <w:basedOn w:val="zzzzz"/>
    <w:link w:val="titresspartiesCar"/>
    <w:qFormat/>
    <w:rsid w:val="004B400F"/>
    <w:pPr>
      <w:ind w:left="0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4B400F"/>
  </w:style>
  <w:style w:type="character" w:customStyle="1" w:styleId="zzzzzCar">
    <w:name w:val="zzzzz Car"/>
    <w:basedOn w:val="ParagraphedelisteCar"/>
    <w:link w:val="zzzzz"/>
    <w:rsid w:val="004B400F"/>
    <w:rPr>
      <w:rFonts w:cstheme="minorHAnsi"/>
      <w:sz w:val="24"/>
      <w:u w:val="single"/>
    </w:rPr>
  </w:style>
  <w:style w:type="table" w:styleId="Grilledetableauclaire">
    <w:name w:val="Grid Table Light"/>
    <w:basedOn w:val="TableauNormal"/>
    <w:uiPriority w:val="40"/>
    <w:rsid w:val="006023B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resspartiesCar">
    <w:name w:val="titressparties Car"/>
    <w:basedOn w:val="zzzzzCar"/>
    <w:link w:val="titressparties"/>
    <w:rsid w:val="004B400F"/>
    <w:rPr>
      <w:rFonts w:cstheme="minorHAnsi"/>
      <w:sz w:val="24"/>
      <w:u w:val="single"/>
    </w:rPr>
  </w:style>
  <w:style w:type="table" w:styleId="TableauGrille6Couleur-Accentuation5">
    <w:name w:val="Grid Table 6 Colorful Accent 5"/>
    <w:basedOn w:val="TableauNormal"/>
    <w:uiPriority w:val="51"/>
    <w:rsid w:val="006023B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6023B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GrandTitre">
    <w:name w:val="GrandTitre"/>
    <w:basedOn w:val="Normal"/>
    <w:link w:val="GrandTitreCar"/>
    <w:qFormat/>
    <w:rsid w:val="00EF6CFA"/>
    <w:pPr>
      <w:framePr w:hSpace="141" w:wrap="around" w:vAnchor="text" w:hAnchor="margin" w:y="120"/>
      <w:spacing w:after="0" w:line="240" w:lineRule="auto"/>
      <w:jc w:val="center"/>
    </w:pPr>
    <w:rPr>
      <w:rFonts w:ascii="Bebas Neue" w:hAnsi="Bebas Neue"/>
      <w:sz w:val="36"/>
      <w:szCs w:val="28"/>
    </w:rPr>
  </w:style>
  <w:style w:type="character" w:styleId="lev">
    <w:name w:val="Strong"/>
    <w:basedOn w:val="Policepardfaut"/>
    <w:uiPriority w:val="22"/>
    <w:qFormat/>
    <w:rsid w:val="00785C46"/>
    <w:rPr>
      <w:b/>
      <w:bCs/>
    </w:rPr>
  </w:style>
  <w:style w:type="character" w:customStyle="1" w:styleId="GrandTitreCar">
    <w:name w:val="GrandTitre Car"/>
    <w:basedOn w:val="Policepardfaut"/>
    <w:link w:val="GrandTitre"/>
    <w:rsid w:val="00EF6CFA"/>
    <w:rPr>
      <w:rFonts w:ascii="Bebas Neue" w:hAnsi="Bebas Neue"/>
      <w:sz w:val="36"/>
      <w:szCs w:val="28"/>
    </w:rPr>
  </w:style>
  <w:style w:type="paragraph" w:customStyle="1" w:styleId="number">
    <w:name w:val="number"/>
    <w:basedOn w:val="Normal"/>
    <w:link w:val="numberCar"/>
    <w:qFormat/>
    <w:rsid w:val="00785C46"/>
    <w:pPr>
      <w:framePr w:hSpace="141" w:wrap="around" w:vAnchor="page" w:hAnchor="page" w:x="10040" w:y="278"/>
      <w:spacing w:after="0" w:line="240" w:lineRule="auto"/>
      <w:jc w:val="center"/>
    </w:pPr>
    <w:rPr>
      <w:sz w:val="56"/>
      <w:szCs w:val="56"/>
    </w:rPr>
  </w:style>
  <w:style w:type="paragraph" w:customStyle="1" w:styleId="auteur">
    <w:name w:val="auteur"/>
    <w:basedOn w:val="Normal"/>
    <w:link w:val="auteurCar"/>
    <w:qFormat/>
    <w:rsid w:val="00785C46"/>
    <w:pPr>
      <w:framePr w:hSpace="141" w:wrap="around" w:vAnchor="page" w:hAnchor="margin" w:y="837"/>
      <w:tabs>
        <w:tab w:val="left" w:pos="8753"/>
      </w:tabs>
      <w:spacing w:after="0" w:line="240" w:lineRule="auto"/>
    </w:pPr>
    <w:rPr>
      <w:b/>
    </w:rPr>
  </w:style>
  <w:style w:type="character" w:customStyle="1" w:styleId="numberCar">
    <w:name w:val="number Car"/>
    <w:basedOn w:val="Policepardfaut"/>
    <w:link w:val="number"/>
    <w:rsid w:val="00785C46"/>
    <w:rPr>
      <w:sz w:val="56"/>
      <w:szCs w:val="56"/>
    </w:rPr>
  </w:style>
  <w:style w:type="paragraph" w:customStyle="1" w:styleId="PlanG">
    <w:name w:val="PlanG"/>
    <w:basedOn w:val="Normal"/>
    <w:link w:val="PlanGCar"/>
    <w:qFormat/>
    <w:rsid w:val="00D30CB2"/>
    <w:pPr>
      <w:framePr w:hSpace="141" w:wrap="around" w:vAnchor="text" w:hAnchor="margin" w:y="12"/>
      <w:spacing w:after="0" w:line="360" w:lineRule="auto"/>
    </w:pPr>
    <w:rPr>
      <w:rFonts w:ascii="DINPro-Medium" w:hAnsi="DINPro-Medium" w:cstheme="minorHAnsi"/>
      <w:color w:val="FF0000"/>
      <w:sz w:val="28"/>
      <w:u w:val="single"/>
    </w:rPr>
  </w:style>
  <w:style w:type="character" w:customStyle="1" w:styleId="auteurCar">
    <w:name w:val="auteur Car"/>
    <w:basedOn w:val="Policepardfaut"/>
    <w:link w:val="auteur"/>
    <w:rsid w:val="00785C46"/>
    <w:rPr>
      <w:b/>
    </w:rPr>
  </w:style>
  <w:style w:type="paragraph" w:customStyle="1" w:styleId="planP">
    <w:name w:val="planP"/>
    <w:basedOn w:val="Normal"/>
    <w:link w:val="planPCar"/>
    <w:qFormat/>
    <w:rsid w:val="00D30CB2"/>
    <w:pPr>
      <w:framePr w:hSpace="141" w:wrap="around" w:vAnchor="text" w:hAnchor="margin" w:y="12"/>
      <w:spacing w:after="0" w:line="360" w:lineRule="auto"/>
    </w:pPr>
    <w:rPr>
      <w:rFonts w:ascii="DINPro-Medium" w:hAnsi="DINPro-Medium" w:cstheme="minorHAnsi"/>
      <w:color w:val="5B9BD5" w:themeColor="accent5"/>
      <w:sz w:val="20"/>
      <w:u w:val="single"/>
    </w:rPr>
  </w:style>
  <w:style w:type="character" w:customStyle="1" w:styleId="PlanGCar">
    <w:name w:val="PlanG Car"/>
    <w:basedOn w:val="Policepardfaut"/>
    <w:link w:val="PlanG"/>
    <w:rsid w:val="00D30CB2"/>
    <w:rPr>
      <w:rFonts w:ascii="DINPro-Medium" w:hAnsi="DINPro-Medium" w:cstheme="minorHAnsi"/>
      <w:color w:val="FF0000"/>
      <w:sz w:val="28"/>
      <w:u w:val="single"/>
    </w:rPr>
  </w:style>
  <w:style w:type="character" w:customStyle="1" w:styleId="planPCar">
    <w:name w:val="planP Car"/>
    <w:basedOn w:val="Policepardfaut"/>
    <w:link w:val="planP"/>
    <w:rsid w:val="00D30CB2"/>
    <w:rPr>
      <w:rFonts w:ascii="DINPro-Medium" w:hAnsi="DINPro-Medium" w:cstheme="minorHAnsi"/>
      <w:color w:val="5B9BD5" w:themeColor="accent5"/>
      <w:sz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0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3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emile\Desktop\Bac%20Francais\Lecture%20Analytique%20Oral\Template\Templat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80FC1CF6-5699-458D-84E3-1E7EE412B4F7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FD479A0-B03A-4EA3-8AEB-96D38C1111B9}">
  <we:reference id="wa104381879" version="1.0.0.0" store="fr-FR" storeType="OMEX"/>
  <we:alternateReferences>
    <we:reference id="wa104381879" version="1.0.0.0" store="WA10438187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5B529-8781-406C-A27E-4926A2F09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30</TotalTime>
  <Pages>3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emile</dc:creator>
  <cp:keywords/>
  <dc:description/>
  <cp:lastModifiedBy>Emile</cp:lastModifiedBy>
  <cp:revision>14</cp:revision>
  <cp:lastPrinted>2019-02-01T15:26:00Z</cp:lastPrinted>
  <dcterms:created xsi:type="dcterms:W3CDTF">2019-05-01T20:52:00Z</dcterms:created>
  <dcterms:modified xsi:type="dcterms:W3CDTF">2019-05-02T13:46:00Z</dcterms:modified>
</cp:coreProperties>
</file>